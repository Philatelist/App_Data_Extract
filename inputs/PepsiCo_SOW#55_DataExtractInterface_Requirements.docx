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9350"/>
      </w:tblGrid>
      <w:tr w:rsidR="004D389D" w:rsidRPr="004A1037" w14:paraId="1CD448C7" w14:textId="77777777" w:rsidTr="00660E4A">
        <w:trPr>
          <w:trHeight w:val="57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18154C"/>
            <w:vAlign w:val="center"/>
          </w:tcPr>
          <w:p w14:paraId="1F1FAA48" w14:textId="632B67E1" w:rsidR="004D389D" w:rsidRPr="004A1037" w:rsidRDefault="00A5388C" w:rsidP="005C0516">
            <w:pPr>
              <w:pStyle w:val="Title"/>
              <w:rPr>
                <w:rFonts w:asciiTheme="minorHAnsi" w:hAnsiTheme="minorHAnsi" w:cstheme="minorHAnsi"/>
              </w:rPr>
            </w:pPr>
            <w:r w:rsidRPr="004A1037">
              <w:rPr>
                <w:rFonts w:asciiTheme="minorHAnsi" w:hAnsiTheme="minorHAnsi" w:cstheme="minorHAnsi"/>
              </w:rPr>
              <w:t>PepsiCo Selectica</w:t>
            </w:r>
            <w:r w:rsidR="002907BC" w:rsidRPr="004A1037">
              <w:rPr>
                <w:rFonts w:asciiTheme="minorHAnsi" w:hAnsiTheme="minorHAnsi" w:cstheme="minorHAnsi"/>
              </w:rPr>
              <w:t xml:space="preserve"> CLM</w:t>
            </w:r>
            <w:r w:rsidRPr="004A1037">
              <w:rPr>
                <w:rFonts w:asciiTheme="minorHAnsi" w:hAnsiTheme="minorHAnsi" w:cstheme="minorHAnsi"/>
              </w:rPr>
              <w:t xml:space="preserve"> </w:t>
            </w:r>
            <w:r w:rsidR="00215BD6" w:rsidRPr="004A1037">
              <w:rPr>
                <w:rFonts w:asciiTheme="minorHAnsi" w:hAnsiTheme="minorHAnsi" w:cstheme="minorHAnsi"/>
              </w:rPr>
              <w:t>Data Extract Interface</w:t>
            </w:r>
          </w:p>
        </w:tc>
      </w:tr>
    </w:tbl>
    <w:p w14:paraId="16F8ABC0" w14:textId="5137701F" w:rsidR="004D389D" w:rsidRPr="004A1037" w:rsidRDefault="004D389D" w:rsidP="00C9736B">
      <w:pPr>
        <w:jc w:val="center"/>
        <w:rPr>
          <w:rFonts w:cstheme="minorHAnsi"/>
        </w:rPr>
      </w:pPr>
    </w:p>
    <w:tbl>
      <w:tblPr>
        <w:tblStyle w:val="TableGrid"/>
        <w:tblW w:w="0" w:type="auto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122"/>
        <w:gridCol w:w="3621"/>
        <w:gridCol w:w="1079"/>
        <w:gridCol w:w="3528"/>
      </w:tblGrid>
      <w:tr w:rsidR="00830A63" w:rsidRPr="004A1037" w14:paraId="54ED4280" w14:textId="77777777" w:rsidTr="52CF3133">
        <w:tc>
          <w:tcPr>
            <w:tcW w:w="9350" w:type="dxa"/>
            <w:gridSpan w:val="4"/>
            <w:shd w:val="clear" w:color="auto" w:fill="18154C"/>
            <w:vAlign w:val="center"/>
          </w:tcPr>
          <w:p w14:paraId="5CE193BB" w14:textId="77777777" w:rsidR="00830A63" w:rsidRPr="004A1037" w:rsidRDefault="00E313BD" w:rsidP="00E313BD">
            <w:pPr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r w:rsidRPr="004A1037">
              <w:rPr>
                <w:rFonts w:cstheme="minorHAnsi"/>
                <w:b/>
                <w:bCs/>
                <w:color w:val="FFFFFF" w:themeColor="background1"/>
              </w:rPr>
              <w:t>Document Information</w:t>
            </w:r>
          </w:p>
        </w:tc>
      </w:tr>
      <w:tr w:rsidR="00065584" w:rsidRPr="004A1037" w14:paraId="7ECEFCA4" w14:textId="77777777" w:rsidTr="52CF3133">
        <w:tc>
          <w:tcPr>
            <w:tcW w:w="1122" w:type="dxa"/>
            <w:vAlign w:val="center"/>
          </w:tcPr>
          <w:p w14:paraId="2D1D12F9" w14:textId="77777777" w:rsidR="00065584" w:rsidRPr="004A1037" w:rsidRDefault="00065584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Author</w:t>
            </w:r>
          </w:p>
        </w:tc>
        <w:tc>
          <w:tcPr>
            <w:tcW w:w="3621" w:type="dxa"/>
            <w:vAlign w:val="center"/>
          </w:tcPr>
          <w:p w14:paraId="4F6DB891" w14:textId="3E4EA7FA" w:rsidR="00065584" w:rsidRPr="004A1037" w:rsidRDefault="003D1FCD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Corcentric</w:t>
            </w:r>
          </w:p>
        </w:tc>
        <w:tc>
          <w:tcPr>
            <w:tcW w:w="1079" w:type="dxa"/>
            <w:vAlign w:val="center"/>
          </w:tcPr>
          <w:p w14:paraId="3F4E71E9" w14:textId="77777777" w:rsidR="00065584" w:rsidRPr="004A1037" w:rsidRDefault="00830A63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Reviewer</w:t>
            </w:r>
          </w:p>
        </w:tc>
        <w:tc>
          <w:tcPr>
            <w:tcW w:w="3528" w:type="dxa"/>
            <w:vAlign w:val="center"/>
          </w:tcPr>
          <w:p w14:paraId="3F74CC50" w14:textId="38A2FF1D" w:rsidR="00065584" w:rsidRPr="004A1037" w:rsidRDefault="003D1FCD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PepsiCo</w:t>
            </w:r>
          </w:p>
        </w:tc>
      </w:tr>
      <w:tr w:rsidR="00065584" w:rsidRPr="004A1037" w14:paraId="414A3270" w14:textId="77777777" w:rsidTr="52CF3133">
        <w:tc>
          <w:tcPr>
            <w:tcW w:w="1122" w:type="dxa"/>
            <w:vAlign w:val="center"/>
          </w:tcPr>
          <w:p w14:paraId="65BF08C7" w14:textId="77777777" w:rsidR="00065584" w:rsidRPr="004A1037" w:rsidRDefault="00065584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Date</w:t>
            </w:r>
          </w:p>
        </w:tc>
        <w:tc>
          <w:tcPr>
            <w:tcW w:w="3621" w:type="dxa"/>
            <w:vAlign w:val="center"/>
          </w:tcPr>
          <w:p w14:paraId="6CC09507" w14:textId="587FD893" w:rsidR="00065584" w:rsidRPr="004A1037" w:rsidRDefault="003D1FCD" w:rsidP="52CF3133">
            <w:r w:rsidRPr="52CF3133">
              <w:t>5.1</w:t>
            </w:r>
            <w:r w:rsidR="16516B25" w:rsidRPr="52CF3133">
              <w:t>3</w:t>
            </w:r>
            <w:r w:rsidRPr="52CF3133">
              <w:t>.2026</w:t>
            </w:r>
          </w:p>
        </w:tc>
        <w:tc>
          <w:tcPr>
            <w:tcW w:w="1079" w:type="dxa"/>
            <w:vAlign w:val="center"/>
          </w:tcPr>
          <w:p w14:paraId="33222C79" w14:textId="77777777" w:rsidR="00065584" w:rsidRPr="004A1037" w:rsidRDefault="00830A63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Date</w:t>
            </w:r>
          </w:p>
        </w:tc>
        <w:tc>
          <w:tcPr>
            <w:tcW w:w="3528" w:type="dxa"/>
            <w:vAlign w:val="center"/>
          </w:tcPr>
          <w:p w14:paraId="4110EC68" w14:textId="77777777" w:rsidR="00065584" w:rsidRPr="004A1037" w:rsidRDefault="00065584" w:rsidP="00FC0B0D">
            <w:pPr>
              <w:rPr>
                <w:rFonts w:cstheme="minorHAnsi"/>
              </w:rPr>
            </w:pPr>
          </w:p>
        </w:tc>
      </w:tr>
    </w:tbl>
    <w:p w14:paraId="567DD8AA" w14:textId="77777777" w:rsidR="004D389D" w:rsidRPr="004A1037" w:rsidRDefault="004D389D" w:rsidP="00FC0B0D">
      <w:pPr>
        <w:rPr>
          <w:rFonts w:cstheme="minorHAnsi"/>
        </w:rPr>
      </w:pPr>
    </w:p>
    <w:tbl>
      <w:tblPr>
        <w:tblStyle w:val="TableGrid"/>
        <w:tblW w:w="0" w:type="auto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960"/>
        <w:gridCol w:w="1365"/>
        <w:gridCol w:w="6025"/>
      </w:tblGrid>
      <w:tr w:rsidR="00330912" w:rsidRPr="004A1037" w14:paraId="087AE3B2" w14:textId="77777777" w:rsidTr="0EE56819">
        <w:tc>
          <w:tcPr>
            <w:tcW w:w="1960" w:type="dxa"/>
            <w:shd w:val="clear" w:color="auto" w:fill="18154C"/>
          </w:tcPr>
          <w:p w14:paraId="34EDD3C4" w14:textId="77777777" w:rsidR="00330912" w:rsidRPr="004A1037" w:rsidRDefault="00330912" w:rsidP="0EE56819">
            <w:pPr>
              <w:jc w:val="center"/>
              <w:rPr>
                <w:b/>
                <w:bCs/>
              </w:rPr>
            </w:pPr>
            <w:r w:rsidRPr="0EE56819">
              <w:rPr>
                <w:b/>
                <w:bCs/>
              </w:rPr>
              <w:t>Document Version</w:t>
            </w:r>
          </w:p>
        </w:tc>
        <w:tc>
          <w:tcPr>
            <w:tcW w:w="1365" w:type="dxa"/>
            <w:shd w:val="clear" w:color="auto" w:fill="18154C"/>
          </w:tcPr>
          <w:p w14:paraId="22E1D029" w14:textId="77777777" w:rsidR="00330912" w:rsidRPr="004A1037" w:rsidRDefault="00330912" w:rsidP="0EE56819">
            <w:pPr>
              <w:jc w:val="center"/>
              <w:rPr>
                <w:b/>
                <w:bCs/>
              </w:rPr>
            </w:pPr>
            <w:r w:rsidRPr="0EE56819">
              <w:rPr>
                <w:b/>
                <w:bCs/>
              </w:rPr>
              <w:t>Date</w:t>
            </w:r>
          </w:p>
        </w:tc>
        <w:tc>
          <w:tcPr>
            <w:tcW w:w="6025" w:type="dxa"/>
            <w:shd w:val="clear" w:color="auto" w:fill="18154C"/>
          </w:tcPr>
          <w:p w14:paraId="4BFB7316" w14:textId="77777777" w:rsidR="00330912" w:rsidRPr="004A1037" w:rsidRDefault="00330912" w:rsidP="0EE56819">
            <w:pPr>
              <w:jc w:val="center"/>
              <w:rPr>
                <w:b/>
                <w:bCs/>
              </w:rPr>
            </w:pPr>
            <w:r w:rsidRPr="0EE56819">
              <w:rPr>
                <w:b/>
                <w:bCs/>
              </w:rPr>
              <w:t>Description</w:t>
            </w:r>
          </w:p>
        </w:tc>
      </w:tr>
      <w:tr w:rsidR="00330912" w:rsidRPr="004A1037" w14:paraId="56759872" w14:textId="77777777" w:rsidTr="0EE56819">
        <w:tc>
          <w:tcPr>
            <w:tcW w:w="1960" w:type="dxa"/>
          </w:tcPr>
          <w:p w14:paraId="6D7DC8D3" w14:textId="77777777" w:rsidR="00330912" w:rsidRPr="004A1037" w:rsidRDefault="00330912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1.0</w:t>
            </w:r>
          </w:p>
        </w:tc>
        <w:tc>
          <w:tcPr>
            <w:tcW w:w="1365" w:type="dxa"/>
          </w:tcPr>
          <w:p w14:paraId="0D8E4A74" w14:textId="5BB02264" w:rsidR="00330912" w:rsidRPr="004A1037" w:rsidRDefault="003D1FCD" w:rsidP="52CF3133">
            <w:r w:rsidRPr="52CF3133">
              <w:t>5.1</w:t>
            </w:r>
            <w:r w:rsidR="6B7C2CCA" w:rsidRPr="52CF3133">
              <w:t>3</w:t>
            </w:r>
            <w:r w:rsidRPr="52CF3133">
              <w:t>.2026</w:t>
            </w:r>
          </w:p>
        </w:tc>
        <w:tc>
          <w:tcPr>
            <w:tcW w:w="6025" w:type="dxa"/>
          </w:tcPr>
          <w:p w14:paraId="26CB0B19" w14:textId="1ECC0E56" w:rsidR="00330912" w:rsidRPr="004A1037" w:rsidRDefault="001D440A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 xml:space="preserve">Initial </w:t>
            </w:r>
            <w:r w:rsidR="003D1FCD" w:rsidRPr="004A1037">
              <w:rPr>
                <w:rFonts w:cstheme="minorHAnsi"/>
              </w:rPr>
              <w:t>draft</w:t>
            </w:r>
          </w:p>
        </w:tc>
      </w:tr>
    </w:tbl>
    <w:p w14:paraId="7866297F" w14:textId="77777777" w:rsidR="00330912" w:rsidRPr="004A1037" w:rsidRDefault="00330912" w:rsidP="00FC0B0D">
      <w:pPr>
        <w:rPr>
          <w:rFonts w:cstheme="minorHAnsi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0"/>
          <w:szCs w:val="20"/>
        </w:rPr>
        <w:id w:val="33758710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252F669" w14:textId="77777777" w:rsidR="00330912" w:rsidRPr="004A1037" w:rsidRDefault="00330912" w:rsidP="0044445F">
          <w:pPr>
            <w:pStyle w:val="TOCHeading"/>
            <w:rPr>
              <w:rFonts w:asciiTheme="minorHAnsi" w:hAnsiTheme="minorHAnsi" w:cstheme="minorHAnsi"/>
            </w:rPr>
          </w:pPr>
          <w:r w:rsidRPr="004A1037">
            <w:rPr>
              <w:rFonts w:asciiTheme="minorHAnsi" w:hAnsiTheme="minorHAnsi" w:cstheme="minorHAnsi"/>
            </w:rPr>
            <w:t>Table of Contents</w:t>
          </w:r>
        </w:p>
        <w:p w14:paraId="67E54EBC" w14:textId="14243BF8" w:rsidR="00E10D23" w:rsidRDefault="00330912" w:rsidP="6BEF5308">
          <w:pPr>
            <w:pStyle w:val="TOC1"/>
            <w:tabs>
              <w:tab w:val="right" w:leader="dot" w:pos="9345"/>
            </w:tabs>
          </w:pPr>
          <w:r w:rsidRPr="004A1037">
            <w:fldChar w:fldCharType="begin"/>
          </w:r>
          <w:r>
            <w:instrText>TOC \o "1-3" \z \u \h</w:instrText>
          </w:r>
          <w:r w:rsidRPr="004A1037">
            <w:fldChar w:fldCharType="separate"/>
          </w:r>
          <w:hyperlink w:anchor="_Toc531729263">
            <w:r w:rsidR="6BEF5308" w:rsidRPr="6BEF5308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>PAGEREF _Toc531729263 \h</w:instrText>
            </w:r>
            <w:r>
              <w:fldChar w:fldCharType="separate"/>
            </w:r>
            <w:r w:rsidR="6BEF5308" w:rsidRPr="6BEF5308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630A61FA" w14:textId="19296696" w:rsidR="00E10D23" w:rsidRDefault="6BEF5308" w:rsidP="6BEF5308">
          <w:pPr>
            <w:pStyle w:val="TOC1"/>
            <w:tabs>
              <w:tab w:val="right" w:leader="dot" w:pos="9345"/>
            </w:tabs>
          </w:pPr>
          <w:hyperlink w:anchor="_Toc2135088745">
            <w:r w:rsidRPr="6BEF5308">
              <w:rPr>
                <w:rStyle w:val="Hyperlink"/>
              </w:rPr>
              <w:t>Linked Documents</w:t>
            </w:r>
            <w:r w:rsidR="00E10D23">
              <w:tab/>
            </w:r>
            <w:r w:rsidR="00E10D23">
              <w:fldChar w:fldCharType="begin"/>
            </w:r>
            <w:r w:rsidR="00E10D23">
              <w:instrText>PAGEREF _Toc2135088745 \h</w:instrText>
            </w:r>
            <w:r w:rsidR="00E10D23">
              <w:fldChar w:fldCharType="separate"/>
            </w:r>
            <w:r w:rsidRPr="6BEF5308">
              <w:rPr>
                <w:rStyle w:val="Hyperlink"/>
              </w:rPr>
              <w:t>2</w:t>
            </w:r>
            <w:r w:rsidR="00E10D23">
              <w:fldChar w:fldCharType="end"/>
            </w:r>
          </w:hyperlink>
        </w:p>
        <w:p w14:paraId="205DB24D" w14:textId="6E47CD51" w:rsidR="00E10D23" w:rsidRDefault="6BEF5308" w:rsidP="6BEF5308">
          <w:pPr>
            <w:pStyle w:val="TOC1"/>
            <w:tabs>
              <w:tab w:val="right" w:leader="dot" w:pos="9345"/>
            </w:tabs>
          </w:pPr>
          <w:hyperlink w:anchor="_Toc1664532183">
            <w:r w:rsidRPr="6BEF5308">
              <w:rPr>
                <w:rStyle w:val="Hyperlink"/>
              </w:rPr>
              <w:t>Data Extract Interface Scope</w:t>
            </w:r>
            <w:r w:rsidR="00E10D23">
              <w:tab/>
            </w:r>
            <w:r w:rsidR="00E10D23">
              <w:fldChar w:fldCharType="begin"/>
            </w:r>
            <w:r w:rsidR="00E10D23">
              <w:instrText>PAGEREF _Toc1664532183 \h</w:instrText>
            </w:r>
            <w:r w:rsidR="00E10D23">
              <w:fldChar w:fldCharType="separate"/>
            </w:r>
            <w:r w:rsidRPr="6BEF5308">
              <w:rPr>
                <w:rStyle w:val="Hyperlink"/>
              </w:rPr>
              <w:t>2</w:t>
            </w:r>
            <w:r w:rsidR="00E10D23">
              <w:fldChar w:fldCharType="end"/>
            </w:r>
          </w:hyperlink>
        </w:p>
        <w:p w14:paraId="458DFED3" w14:textId="1A11D8A6" w:rsidR="00E10D23" w:rsidRDefault="6BEF5308" w:rsidP="6BEF5308">
          <w:pPr>
            <w:pStyle w:val="TOC1"/>
            <w:tabs>
              <w:tab w:val="right" w:leader="dot" w:pos="9345"/>
            </w:tabs>
          </w:pPr>
          <w:hyperlink w:anchor="_Toc919880838">
            <w:r w:rsidRPr="6BEF5308">
              <w:rPr>
                <w:rStyle w:val="Hyperlink"/>
              </w:rPr>
              <w:t>Data Extract Interface Properties</w:t>
            </w:r>
            <w:r w:rsidR="00E10D23">
              <w:tab/>
            </w:r>
            <w:r w:rsidR="00E10D23">
              <w:fldChar w:fldCharType="begin"/>
            </w:r>
            <w:r w:rsidR="00E10D23">
              <w:instrText>PAGEREF _Toc919880838 \h</w:instrText>
            </w:r>
            <w:r w:rsidR="00E10D23">
              <w:fldChar w:fldCharType="separate"/>
            </w:r>
            <w:r w:rsidRPr="6BEF5308">
              <w:rPr>
                <w:rStyle w:val="Hyperlink"/>
              </w:rPr>
              <w:t>2</w:t>
            </w:r>
            <w:r w:rsidR="00E10D23">
              <w:fldChar w:fldCharType="end"/>
            </w:r>
          </w:hyperlink>
        </w:p>
        <w:p w14:paraId="7375D019" w14:textId="3CE510E9" w:rsidR="00E10D23" w:rsidRDefault="6BEF5308" w:rsidP="6BEF5308">
          <w:pPr>
            <w:pStyle w:val="TOC2"/>
            <w:tabs>
              <w:tab w:val="right" w:leader="dot" w:pos="9345"/>
            </w:tabs>
          </w:pPr>
          <w:hyperlink w:anchor="_Toc1102536353">
            <w:r w:rsidRPr="6BEF5308">
              <w:rPr>
                <w:rStyle w:val="Hyperlink"/>
              </w:rPr>
              <w:t>Data Extract Service</w:t>
            </w:r>
            <w:r w:rsidR="00E10D23">
              <w:tab/>
            </w:r>
            <w:r w:rsidR="00E10D23">
              <w:fldChar w:fldCharType="begin"/>
            </w:r>
            <w:r w:rsidR="00E10D23">
              <w:instrText>PAGEREF _Toc1102536353 \h</w:instrText>
            </w:r>
            <w:r w:rsidR="00E10D23">
              <w:fldChar w:fldCharType="separate"/>
            </w:r>
            <w:r w:rsidRPr="6BEF5308">
              <w:rPr>
                <w:rStyle w:val="Hyperlink"/>
              </w:rPr>
              <w:t>2</w:t>
            </w:r>
            <w:r w:rsidR="00E10D23">
              <w:fldChar w:fldCharType="end"/>
            </w:r>
          </w:hyperlink>
        </w:p>
        <w:p w14:paraId="09BD3B0F" w14:textId="46E67C31" w:rsidR="00E10D23" w:rsidRDefault="6BEF5308" w:rsidP="6BEF5308">
          <w:pPr>
            <w:pStyle w:val="TOC2"/>
            <w:tabs>
              <w:tab w:val="right" w:leader="dot" w:pos="9345"/>
            </w:tabs>
          </w:pPr>
          <w:hyperlink w:anchor="_Toc1596258481">
            <w:r w:rsidRPr="6BEF5308">
              <w:rPr>
                <w:rStyle w:val="Hyperlink"/>
              </w:rPr>
              <w:t>SAMPLE User Interface Mock-Ups</w:t>
            </w:r>
            <w:r w:rsidR="00E10D23">
              <w:tab/>
            </w:r>
            <w:r w:rsidR="00E10D23">
              <w:fldChar w:fldCharType="begin"/>
            </w:r>
            <w:r w:rsidR="00E10D23">
              <w:instrText>PAGEREF _Toc1596258481 \h</w:instrText>
            </w:r>
            <w:r w:rsidR="00E10D23">
              <w:fldChar w:fldCharType="separate"/>
            </w:r>
            <w:r w:rsidRPr="6BEF5308">
              <w:rPr>
                <w:rStyle w:val="Hyperlink"/>
              </w:rPr>
              <w:t>2</w:t>
            </w:r>
            <w:r w:rsidR="00E10D23">
              <w:fldChar w:fldCharType="end"/>
            </w:r>
          </w:hyperlink>
        </w:p>
        <w:p w14:paraId="3B8F582F" w14:textId="00DE5DF0" w:rsidR="00E10D23" w:rsidRDefault="6BEF5308" w:rsidP="6BEF5308">
          <w:pPr>
            <w:pStyle w:val="TOC2"/>
            <w:tabs>
              <w:tab w:val="right" w:leader="dot" w:pos="9345"/>
            </w:tabs>
          </w:pPr>
          <w:hyperlink w:anchor="_Toc1956620790">
            <w:r w:rsidRPr="6BEF5308">
              <w:rPr>
                <w:rStyle w:val="Hyperlink"/>
              </w:rPr>
              <w:t>Data Type Formats</w:t>
            </w:r>
            <w:r w:rsidR="00E10D23">
              <w:tab/>
            </w:r>
            <w:r w:rsidR="00E10D23">
              <w:fldChar w:fldCharType="begin"/>
            </w:r>
            <w:r w:rsidR="00E10D23">
              <w:instrText>PAGEREF _Toc1956620790 \h</w:instrText>
            </w:r>
            <w:r w:rsidR="00E10D23">
              <w:fldChar w:fldCharType="separate"/>
            </w:r>
            <w:r w:rsidRPr="6BEF5308">
              <w:rPr>
                <w:rStyle w:val="Hyperlink"/>
              </w:rPr>
              <w:t>5</w:t>
            </w:r>
            <w:r w:rsidR="00E10D23">
              <w:fldChar w:fldCharType="end"/>
            </w:r>
          </w:hyperlink>
        </w:p>
        <w:p w14:paraId="0536E396" w14:textId="12A08E0F" w:rsidR="00E10D23" w:rsidRDefault="6BEF5308" w:rsidP="6BEF5308">
          <w:pPr>
            <w:pStyle w:val="TOC2"/>
            <w:tabs>
              <w:tab w:val="right" w:leader="dot" w:pos="9345"/>
            </w:tabs>
          </w:pPr>
          <w:hyperlink w:anchor="_Toc1599727400">
            <w:r w:rsidRPr="6BEF5308">
              <w:rPr>
                <w:rStyle w:val="Hyperlink"/>
              </w:rPr>
              <w:t>General Properties</w:t>
            </w:r>
            <w:r w:rsidR="00E10D23">
              <w:tab/>
            </w:r>
            <w:r w:rsidR="00E10D23">
              <w:fldChar w:fldCharType="begin"/>
            </w:r>
            <w:r w:rsidR="00E10D23">
              <w:instrText>PAGEREF _Toc1599727400 \h</w:instrText>
            </w:r>
            <w:r w:rsidR="00E10D23">
              <w:fldChar w:fldCharType="separate"/>
            </w:r>
            <w:r w:rsidRPr="6BEF5308">
              <w:rPr>
                <w:rStyle w:val="Hyperlink"/>
              </w:rPr>
              <w:t>5</w:t>
            </w:r>
            <w:r w:rsidR="00E10D23">
              <w:fldChar w:fldCharType="end"/>
            </w:r>
          </w:hyperlink>
        </w:p>
        <w:p w14:paraId="25C5A32C" w14:textId="119B911F" w:rsidR="00E10D23" w:rsidRDefault="6BEF5308" w:rsidP="6BEF5308">
          <w:pPr>
            <w:pStyle w:val="TOC2"/>
            <w:tabs>
              <w:tab w:val="right" w:leader="dot" w:pos="9345"/>
            </w:tabs>
          </w:pPr>
          <w:hyperlink w:anchor="_Toc373461123">
            <w:r w:rsidRPr="6BEF5308">
              <w:rPr>
                <w:rStyle w:val="Hyperlink"/>
              </w:rPr>
              <w:t>Sample Data</w:t>
            </w:r>
            <w:r w:rsidR="00E10D23">
              <w:tab/>
            </w:r>
            <w:r w:rsidR="00E10D23">
              <w:fldChar w:fldCharType="begin"/>
            </w:r>
            <w:r w:rsidR="00E10D23">
              <w:instrText>PAGEREF _Toc373461123 \h</w:instrText>
            </w:r>
            <w:r w:rsidR="00E10D23">
              <w:fldChar w:fldCharType="separate"/>
            </w:r>
            <w:r w:rsidRPr="6BEF5308">
              <w:rPr>
                <w:rStyle w:val="Hyperlink"/>
              </w:rPr>
              <w:t>6</w:t>
            </w:r>
            <w:r w:rsidR="00E10D23">
              <w:fldChar w:fldCharType="end"/>
            </w:r>
          </w:hyperlink>
        </w:p>
        <w:p w14:paraId="2A1192DF" w14:textId="24D21FD1" w:rsidR="00E10D23" w:rsidRDefault="6BEF5308" w:rsidP="6BEF5308">
          <w:pPr>
            <w:pStyle w:val="TOC2"/>
            <w:tabs>
              <w:tab w:val="right" w:leader="dot" w:pos="9345"/>
            </w:tabs>
          </w:pPr>
          <w:hyperlink w:anchor="_Toc1162817346">
            <w:r w:rsidRPr="6BEF5308">
              <w:rPr>
                <w:rStyle w:val="Hyperlink"/>
              </w:rPr>
              <w:t>Error Handling</w:t>
            </w:r>
            <w:r w:rsidR="00E10D23">
              <w:tab/>
            </w:r>
            <w:r w:rsidR="00E10D23">
              <w:fldChar w:fldCharType="begin"/>
            </w:r>
            <w:r w:rsidR="00E10D23">
              <w:instrText>PAGEREF _Toc1162817346 \h</w:instrText>
            </w:r>
            <w:r w:rsidR="00E10D23">
              <w:fldChar w:fldCharType="separate"/>
            </w:r>
            <w:r w:rsidRPr="6BEF5308">
              <w:rPr>
                <w:rStyle w:val="Hyperlink"/>
              </w:rPr>
              <w:t>6</w:t>
            </w:r>
            <w:r w:rsidR="00E10D23">
              <w:fldChar w:fldCharType="end"/>
            </w:r>
          </w:hyperlink>
        </w:p>
        <w:p w14:paraId="7F3C3E37" w14:textId="4D523CF3" w:rsidR="00E10D23" w:rsidRDefault="6BEF5308" w:rsidP="6BEF5308">
          <w:pPr>
            <w:pStyle w:val="TOC3"/>
            <w:tabs>
              <w:tab w:val="right" w:leader="dot" w:pos="9345"/>
            </w:tabs>
          </w:pPr>
          <w:hyperlink w:anchor="_Toc1533790142">
            <w:r w:rsidRPr="6BEF5308">
              <w:rPr>
                <w:rStyle w:val="Hyperlink"/>
              </w:rPr>
              <w:t>Standard</w:t>
            </w:r>
            <w:r w:rsidR="00E10D23">
              <w:tab/>
            </w:r>
            <w:r w:rsidR="00E10D23">
              <w:fldChar w:fldCharType="begin"/>
            </w:r>
            <w:r w:rsidR="00E10D23">
              <w:instrText>PAGEREF _Toc1533790142 \h</w:instrText>
            </w:r>
            <w:r w:rsidR="00E10D23">
              <w:fldChar w:fldCharType="separate"/>
            </w:r>
            <w:r w:rsidRPr="6BEF5308">
              <w:rPr>
                <w:rStyle w:val="Hyperlink"/>
              </w:rPr>
              <w:t>6</w:t>
            </w:r>
            <w:r w:rsidR="00E10D23">
              <w:fldChar w:fldCharType="end"/>
            </w:r>
          </w:hyperlink>
        </w:p>
        <w:p w14:paraId="452BAF94" w14:textId="15805728" w:rsidR="00E10D23" w:rsidRDefault="6BEF5308" w:rsidP="6BEF5308">
          <w:pPr>
            <w:pStyle w:val="TOC3"/>
            <w:tabs>
              <w:tab w:val="right" w:leader="dot" w:pos="9345"/>
            </w:tabs>
          </w:pPr>
          <w:hyperlink w:anchor="_Toc1527053051">
            <w:r w:rsidRPr="6BEF5308">
              <w:rPr>
                <w:rStyle w:val="Hyperlink"/>
              </w:rPr>
              <w:t>Enhanced</w:t>
            </w:r>
            <w:r w:rsidR="00E10D23">
              <w:tab/>
            </w:r>
            <w:r w:rsidR="00E10D23">
              <w:fldChar w:fldCharType="begin"/>
            </w:r>
            <w:r w:rsidR="00E10D23">
              <w:instrText>PAGEREF _Toc1527053051 \h</w:instrText>
            </w:r>
            <w:r w:rsidR="00E10D23">
              <w:fldChar w:fldCharType="separate"/>
            </w:r>
            <w:r w:rsidRPr="6BEF5308">
              <w:rPr>
                <w:rStyle w:val="Hyperlink"/>
              </w:rPr>
              <w:t>7</w:t>
            </w:r>
            <w:r w:rsidR="00E10D23">
              <w:fldChar w:fldCharType="end"/>
            </w:r>
          </w:hyperlink>
        </w:p>
        <w:p w14:paraId="37FB9450" w14:textId="6547A37D" w:rsidR="00E10D23" w:rsidRDefault="6BEF5308" w:rsidP="6BEF5308">
          <w:pPr>
            <w:pStyle w:val="TOC2"/>
            <w:tabs>
              <w:tab w:val="right" w:leader="dot" w:pos="9345"/>
            </w:tabs>
          </w:pPr>
          <w:hyperlink w:anchor="_Toc1968762858">
            <w:r w:rsidRPr="6BEF5308">
              <w:rPr>
                <w:rStyle w:val="Hyperlink"/>
              </w:rPr>
              <w:t>Extract Delivery Management</w:t>
            </w:r>
            <w:r w:rsidR="00E10D23">
              <w:tab/>
            </w:r>
            <w:r w:rsidR="00E10D23">
              <w:fldChar w:fldCharType="begin"/>
            </w:r>
            <w:r w:rsidR="00E10D23">
              <w:instrText>PAGEREF _Toc1968762858 \h</w:instrText>
            </w:r>
            <w:r w:rsidR="00E10D23">
              <w:fldChar w:fldCharType="separate"/>
            </w:r>
            <w:r w:rsidRPr="6BEF5308">
              <w:rPr>
                <w:rStyle w:val="Hyperlink"/>
              </w:rPr>
              <w:t>7</w:t>
            </w:r>
            <w:r w:rsidR="00E10D23">
              <w:fldChar w:fldCharType="end"/>
            </w:r>
          </w:hyperlink>
        </w:p>
        <w:p w14:paraId="2C882D36" w14:textId="497588D8" w:rsidR="00330912" w:rsidRPr="004A1037" w:rsidRDefault="00330912" w:rsidP="00FC0B0D">
          <w:pPr>
            <w:rPr>
              <w:rFonts w:cstheme="minorHAnsi"/>
            </w:rPr>
          </w:pPr>
          <w:r w:rsidRPr="004A1037">
            <w:rPr>
              <w:rFonts w:cstheme="minorHAnsi"/>
              <w:noProof/>
            </w:rPr>
            <w:fldChar w:fldCharType="end"/>
          </w:r>
        </w:p>
      </w:sdtContent>
    </w:sdt>
    <w:p w14:paraId="7F3B2D75" w14:textId="77777777" w:rsidR="00FB4FFA" w:rsidRPr="004A1037" w:rsidRDefault="00FB4FFA">
      <w:pPr>
        <w:rPr>
          <w:rFonts w:eastAsiaTheme="majorEastAsia" w:cstheme="minorHAnsi"/>
          <w:b/>
          <w:bCs/>
          <w:color w:val="18154C"/>
          <w:sz w:val="32"/>
          <w:szCs w:val="32"/>
        </w:rPr>
      </w:pPr>
      <w:r w:rsidRPr="004A1037">
        <w:rPr>
          <w:rFonts w:cstheme="minorHAnsi"/>
          <w:b/>
          <w:bCs/>
          <w:color w:val="18154C"/>
        </w:rPr>
        <w:br w:type="page"/>
      </w:r>
    </w:p>
    <w:p w14:paraId="1C4BCE3A" w14:textId="77777777" w:rsidR="00330912" w:rsidRPr="004A1037" w:rsidRDefault="001D440A" w:rsidP="6BEF5308">
      <w:pPr>
        <w:pStyle w:val="Heading1"/>
        <w:rPr>
          <w:rFonts w:asciiTheme="minorHAnsi" w:hAnsiTheme="minorHAnsi" w:cstheme="minorBidi"/>
        </w:rPr>
      </w:pPr>
      <w:bookmarkStart w:id="0" w:name="_Toc531729263"/>
      <w:r w:rsidRPr="6BEF5308">
        <w:rPr>
          <w:rFonts w:asciiTheme="minorHAnsi" w:hAnsiTheme="minorHAnsi" w:cstheme="minorBidi"/>
        </w:rPr>
        <w:t>Introduction</w:t>
      </w:r>
      <w:bookmarkEnd w:id="0"/>
    </w:p>
    <w:p w14:paraId="2B3BFEED" w14:textId="071D835D" w:rsidR="00C94C93" w:rsidRPr="004A1037" w:rsidRDefault="00C94C93" w:rsidP="00C94C93">
      <w:pPr>
        <w:rPr>
          <w:rFonts w:cstheme="minorHAnsi"/>
        </w:rPr>
      </w:pPr>
      <w:r w:rsidRPr="004A1037">
        <w:rPr>
          <w:rFonts w:cstheme="minorHAnsi"/>
        </w:rPr>
        <w:t xml:space="preserve">This document outlines requirements for the Selectica CLM Contracts &amp; Attachments Data Extract Interface </w:t>
      </w:r>
    </w:p>
    <w:p w14:paraId="23335021" w14:textId="77777777" w:rsidR="001D440A" w:rsidRPr="004A1037" w:rsidRDefault="001D440A" w:rsidP="6BEF5308">
      <w:pPr>
        <w:pStyle w:val="Heading1"/>
        <w:rPr>
          <w:rFonts w:asciiTheme="minorHAnsi" w:hAnsiTheme="minorHAnsi" w:cstheme="minorBidi"/>
        </w:rPr>
      </w:pPr>
      <w:bookmarkStart w:id="1" w:name="_Toc2135088745"/>
      <w:r w:rsidRPr="6BEF5308">
        <w:rPr>
          <w:rFonts w:asciiTheme="minorHAnsi" w:hAnsiTheme="minorHAnsi" w:cstheme="minorBidi"/>
        </w:rPr>
        <w:t>Linked Document</w:t>
      </w:r>
      <w:r w:rsidR="00183C9F" w:rsidRPr="6BEF5308">
        <w:rPr>
          <w:rFonts w:asciiTheme="minorHAnsi" w:hAnsiTheme="minorHAnsi" w:cstheme="minorBidi"/>
        </w:rPr>
        <w:t>s</w:t>
      </w:r>
      <w:bookmarkEnd w:id="1"/>
    </w:p>
    <w:p w14:paraId="242BA624" w14:textId="0EFDCD39" w:rsidR="0034686B" w:rsidRPr="00456D65" w:rsidRDefault="0034686B" w:rsidP="0034686B">
      <w:pPr>
        <w:rPr>
          <w:rFonts w:cstheme="minorHAnsi"/>
        </w:rPr>
      </w:pPr>
      <w:r w:rsidRPr="00456D65">
        <w:rPr>
          <w:rFonts w:cstheme="minorHAnsi"/>
        </w:rPr>
        <w:t>Terzo FDS</w:t>
      </w:r>
    </w:p>
    <w:p w14:paraId="04DC285C" w14:textId="2BF1A156" w:rsidR="0034686B" w:rsidRPr="004A1037" w:rsidRDefault="003D07FB" w:rsidP="0034686B">
      <w:pPr>
        <w:rPr>
          <w:rFonts w:cstheme="minorHAnsi"/>
        </w:rPr>
      </w:pPr>
      <w:r w:rsidRPr="004A1037">
        <w:rPr>
          <w:rFonts w:cstheme="minorHAnsi"/>
        </w:rPr>
        <w:object w:dxaOrig="1508" w:dyaOrig="984" w14:anchorId="2AA235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75pt;height:49.5pt" o:ole="">
            <v:imagedata r:id="rId12" o:title=""/>
          </v:shape>
          <o:OLEObject Type="Embed" ProgID="Word.Document.12" ShapeID="_x0000_i1025" DrawAspect="Icon" ObjectID="_1840162920" r:id="rId13">
            <o:FieldCodes>\s</o:FieldCodes>
          </o:OLEObject>
        </w:object>
      </w:r>
    </w:p>
    <w:p w14:paraId="44454889" w14:textId="5AF4A649" w:rsidR="00532405" w:rsidRPr="004A1037" w:rsidRDefault="00532405" w:rsidP="6BEF5308">
      <w:pPr>
        <w:pStyle w:val="Heading1"/>
        <w:rPr>
          <w:rFonts w:asciiTheme="minorHAnsi" w:hAnsiTheme="minorHAnsi" w:cstheme="minorBidi"/>
        </w:rPr>
      </w:pPr>
      <w:bookmarkStart w:id="2" w:name="_Toc1664532183"/>
      <w:r w:rsidRPr="6BEF5308">
        <w:rPr>
          <w:rFonts w:asciiTheme="minorHAnsi" w:hAnsiTheme="minorHAnsi" w:cstheme="minorBidi"/>
        </w:rPr>
        <w:t>Data Extract Interface Scope</w:t>
      </w:r>
      <w:bookmarkEnd w:id="2"/>
    </w:p>
    <w:p w14:paraId="6F644493" w14:textId="77777777" w:rsidR="00380F73" w:rsidRPr="005115D7" w:rsidRDefault="00380F73" w:rsidP="00380F73">
      <w:pPr>
        <w:pStyle w:val="ListParagraph"/>
        <w:numPr>
          <w:ilvl w:val="0"/>
          <w:numId w:val="16"/>
        </w:numPr>
        <w:rPr>
          <w:rFonts w:cstheme="minorHAnsi"/>
          <w:b/>
          <w:bCs/>
          <w:color w:val="4472C4" w:themeColor="accent1"/>
        </w:rPr>
      </w:pPr>
      <w:r w:rsidRPr="005115D7">
        <w:rPr>
          <w:rFonts w:cstheme="minorHAnsi"/>
          <w:b/>
          <w:bCs/>
          <w:color w:val="4472C4" w:themeColor="accent1"/>
        </w:rPr>
        <w:t>In Scope: </w:t>
      </w:r>
    </w:p>
    <w:p w14:paraId="74A7B515" w14:textId="77777777" w:rsidR="00380F73" w:rsidRPr="004A1037" w:rsidRDefault="00380F73" w:rsidP="00380F73">
      <w:pPr>
        <w:pStyle w:val="ListParagraph"/>
        <w:numPr>
          <w:ilvl w:val="1"/>
          <w:numId w:val="16"/>
        </w:numPr>
        <w:rPr>
          <w:rFonts w:cstheme="minorHAnsi"/>
        </w:rPr>
      </w:pPr>
      <w:r w:rsidRPr="004A1037">
        <w:rPr>
          <w:rFonts w:cstheme="minorHAnsi"/>
        </w:rPr>
        <w:t>Provide an Interface that allows customer to extract data using filters to select one (1) or more contract Business Objects (BO) with ability to filter on date range </w:t>
      </w:r>
    </w:p>
    <w:p w14:paraId="60DAE63B" w14:textId="77777777" w:rsidR="00380F73" w:rsidRPr="004A1037" w:rsidRDefault="00380F73" w:rsidP="00380F73">
      <w:pPr>
        <w:pStyle w:val="ListParagraph"/>
        <w:numPr>
          <w:ilvl w:val="1"/>
          <w:numId w:val="16"/>
        </w:numPr>
        <w:rPr>
          <w:rFonts w:cstheme="minorHAnsi"/>
        </w:rPr>
      </w:pPr>
      <w:r w:rsidRPr="004A1037">
        <w:rPr>
          <w:rFonts w:cstheme="minorHAnsi"/>
        </w:rPr>
        <w:t>PepsiCo will be able to extract on an ad-hoc or scheduled basis </w:t>
      </w:r>
    </w:p>
    <w:p w14:paraId="48BF4C29" w14:textId="77777777" w:rsidR="00380F73" w:rsidRPr="004A1037" w:rsidRDefault="00380F73" w:rsidP="00380F73">
      <w:pPr>
        <w:pStyle w:val="ListParagraph"/>
        <w:numPr>
          <w:ilvl w:val="1"/>
          <w:numId w:val="16"/>
        </w:numPr>
        <w:rPr>
          <w:rFonts w:cstheme="minorHAnsi"/>
        </w:rPr>
      </w:pPr>
      <w:r w:rsidRPr="004A1037">
        <w:rPr>
          <w:rFonts w:cstheme="minorHAnsi"/>
        </w:rPr>
        <w:t>Contracts metadata will be extracted in .csv format </w:t>
      </w:r>
    </w:p>
    <w:p w14:paraId="6DD99BDB" w14:textId="77777777" w:rsidR="00380F73" w:rsidRPr="004A1037" w:rsidRDefault="00380F73" w:rsidP="00380F73">
      <w:pPr>
        <w:pStyle w:val="ListParagraph"/>
        <w:numPr>
          <w:ilvl w:val="1"/>
          <w:numId w:val="16"/>
        </w:numPr>
        <w:rPr>
          <w:rFonts w:cstheme="minorHAnsi"/>
        </w:rPr>
      </w:pPr>
      <w:r w:rsidRPr="004A1037">
        <w:rPr>
          <w:rFonts w:cstheme="minorHAnsi"/>
        </w:rPr>
        <w:t>Contracts attachments will be extracted in the format in which they were uploaded to the system </w:t>
      </w:r>
    </w:p>
    <w:p w14:paraId="503D0E07" w14:textId="77777777" w:rsidR="00380F73" w:rsidRPr="004A1037" w:rsidRDefault="00380F73" w:rsidP="00380F73">
      <w:pPr>
        <w:pStyle w:val="ListParagraph"/>
        <w:numPr>
          <w:ilvl w:val="1"/>
          <w:numId w:val="16"/>
        </w:numPr>
        <w:rPr>
          <w:rFonts w:cstheme="minorHAnsi"/>
        </w:rPr>
      </w:pPr>
      <w:r w:rsidRPr="004A1037">
        <w:rPr>
          <w:rFonts w:cstheme="minorHAnsi"/>
        </w:rPr>
        <w:t>Extracted data will be delivered to an agreed upon location  </w:t>
      </w:r>
    </w:p>
    <w:p w14:paraId="51500AEB" w14:textId="77777777" w:rsidR="00380F73" w:rsidRPr="004A1037" w:rsidRDefault="00380F73" w:rsidP="00380F73">
      <w:pPr>
        <w:pStyle w:val="ListParagraph"/>
        <w:numPr>
          <w:ilvl w:val="1"/>
          <w:numId w:val="16"/>
        </w:numPr>
        <w:rPr>
          <w:rFonts w:cstheme="minorHAnsi"/>
        </w:rPr>
      </w:pPr>
      <w:r w:rsidRPr="004A1037">
        <w:rPr>
          <w:rFonts w:cstheme="minorHAnsi"/>
        </w:rPr>
        <w:t>Assumes single PepsiCo user with direct login access to Selectica Production to run extract or update scheduled job </w:t>
      </w:r>
    </w:p>
    <w:p w14:paraId="06BFB430" w14:textId="77777777" w:rsidR="00380F73" w:rsidRPr="004A1037" w:rsidRDefault="00380F73" w:rsidP="00380F73">
      <w:pPr>
        <w:pStyle w:val="ListParagraph"/>
        <w:numPr>
          <w:ilvl w:val="1"/>
          <w:numId w:val="16"/>
        </w:numPr>
        <w:rPr>
          <w:rFonts w:cstheme="minorHAnsi"/>
        </w:rPr>
      </w:pPr>
      <w:r w:rsidRPr="004A1037">
        <w:rPr>
          <w:rFonts w:cstheme="minorHAnsi"/>
        </w:rPr>
        <w:t>Extract process notifications  </w:t>
      </w:r>
    </w:p>
    <w:p w14:paraId="03704E9D" w14:textId="77777777" w:rsidR="00380F73" w:rsidRPr="005115D7" w:rsidRDefault="00380F73" w:rsidP="00380F73">
      <w:pPr>
        <w:pStyle w:val="ListParagraph"/>
        <w:numPr>
          <w:ilvl w:val="0"/>
          <w:numId w:val="16"/>
        </w:numPr>
        <w:rPr>
          <w:rFonts w:cstheme="minorHAnsi"/>
          <w:b/>
          <w:bCs/>
          <w:color w:val="4472C4" w:themeColor="accent1"/>
        </w:rPr>
      </w:pPr>
      <w:r w:rsidRPr="005115D7">
        <w:rPr>
          <w:rFonts w:cstheme="minorHAnsi"/>
          <w:b/>
          <w:bCs/>
          <w:color w:val="4472C4" w:themeColor="accent1"/>
        </w:rPr>
        <w:t>Out of Scope: </w:t>
      </w:r>
    </w:p>
    <w:p w14:paraId="068480DB" w14:textId="77777777" w:rsidR="00380F73" w:rsidRPr="004A1037" w:rsidRDefault="00380F73" w:rsidP="00380F73">
      <w:pPr>
        <w:pStyle w:val="ListParagraph"/>
        <w:numPr>
          <w:ilvl w:val="1"/>
          <w:numId w:val="16"/>
        </w:numPr>
        <w:rPr>
          <w:rFonts w:cstheme="minorHAnsi"/>
        </w:rPr>
      </w:pPr>
      <w:r w:rsidRPr="004A1037">
        <w:rPr>
          <w:rFonts w:cstheme="minorHAnsi"/>
        </w:rPr>
        <w:t>Parallel extract requests using this service </w:t>
      </w:r>
    </w:p>
    <w:p w14:paraId="244FFE4B" w14:textId="77777777" w:rsidR="00380F73" w:rsidRPr="004A1037" w:rsidRDefault="00380F73" w:rsidP="00380F73">
      <w:pPr>
        <w:pStyle w:val="ListParagraph"/>
        <w:numPr>
          <w:ilvl w:val="1"/>
          <w:numId w:val="16"/>
        </w:numPr>
        <w:rPr>
          <w:rFonts w:cstheme="minorHAnsi"/>
        </w:rPr>
      </w:pPr>
      <w:r w:rsidRPr="004A1037">
        <w:rPr>
          <w:rFonts w:cstheme="minorHAnsi"/>
        </w:rPr>
        <w:t>Directories </w:t>
      </w:r>
    </w:p>
    <w:p w14:paraId="2BDB4795" w14:textId="77777777" w:rsidR="00380F73" w:rsidRPr="004A1037" w:rsidRDefault="00380F73" w:rsidP="00380F73">
      <w:pPr>
        <w:pStyle w:val="ListParagraph"/>
        <w:numPr>
          <w:ilvl w:val="1"/>
          <w:numId w:val="16"/>
        </w:numPr>
        <w:rPr>
          <w:rFonts w:cstheme="minorHAnsi"/>
        </w:rPr>
      </w:pPr>
      <w:r w:rsidRPr="004A1037">
        <w:rPr>
          <w:rFonts w:cstheme="minorHAnsi"/>
        </w:rPr>
        <w:t>Approvals </w:t>
      </w:r>
    </w:p>
    <w:p w14:paraId="1655EBC9" w14:textId="77777777" w:rsidR="00380F73" w:rsidRPr="004A1037" w:rsidRDefault="00380F73" w:rsidP="00380F73">
      <w:pPr>
        <w:pStyle w:val="ListParagraph"/>
        <w:numPr>
          <w:ilvl w:val="1"/>
          <w:numId w:val="16"/>
        </w:numPr>
        <w:rPr>
          <w:rFonts w:cstheme="minorHAnsi"/>
        </w:rPr>
      </w:pPr>
      <w:r w:rsidRPr="004A1037">
        <w:rPr>
          <w:rFonts w:cstheme="minorHAnsi"/>
        </w:rPr>
        <w:t>Clauses </w:t>
      </w:r>
    </w:p>
    <w:p w14:paraId="75CDBF2E" w14:textId="4FD516D4" w:rsidR="00532405" w:rsidRPr="004A1037" w:rsidRDefault="00380F73" w:rsidP="00380F73">
      <w:pPr>
        <w:pStyle w:val="ListParagraph"/>
        <w:numPr>
          <w:ilvl w:val="1"/>
          <w:numId w:val="16"/>
        </w:numPr>
        <w:rPr>
          <w:rFonts w:cstheme="minorHAnsi"/>
        </w:rPr>
      </w:pPr>
      <w:r w:rsidRPr="004A1037">
        <w:rPr>
          <w:rFonts w:cstheme="minorHAnsi"/>
        </w:rPr>
        <w:t>Contract &amp; Email Templates </w:t>
      </w:r>
    </w:p>
    <w:p w14:paraId="083196B4" w14:textId="1743F822" w:rsidR="00B70ECD" w:rsidRPr="004A1037" w:rsidRDefault="00E60DF2" w:rsidP="6BEF5308">
      <w:pPr>
        <w:pStyle w:val="Heading1"/>
        <w:rPr>
          <w:rFonts w:asciiTheme="minorHAnsi" w:hAnsiTheme="minorHAnsi" w:cstheme="minorBidi"/>
        </w:rPr>
      </w:pPr>
      <w:bookmarkStart w:id="3" w:name="_Toc919880838"/>
      <w:r w:rsidRPr="6BEF5308">
        <w:rPr>
          <w:rFonts w:asciiTheme="minorHAnsi" w:hAnsiTheme="minorHAnsi" w:cstheme="minorBidi"/>
        </w:rPr>
        <w:t>Data Extract Interface</w:t>
      </w:r>
      <w:r w:rsidR="0079739D" w:rsidRPr="6BEF5308">
        <w:rPr>
          <w:rFonts w:asciiTheme="minorHAnsi" w:hAnsiTheme="minorHAnsi" w:cstheme="minorBidi"/>
        </w:rPr>
        <w:t xml:space="preserve"> Properties</w:t>
      </w:r>
      <w:bookmarkEnd w:id="3"/>
    </w:p>
    <w:p w14:paraId="6B04C17D" w14:textId="77777777" w:rsidR="00B70ECD" w:rsidRPr="004A1037" w:rsidRDefault="00B70ECD" w:rsidP="6BEF5308">
      <w:pPr>
        <w:pStyle w:val="Heading2"/>
        <w:rPr>
          <w:rFonts w:asciiTheme="minorHAnsi" w:hAnsiTheme="minorHAnsi" w:cstheme="minorBidi"/>
        </w:rPr>
      </w:pPr>
      <w:bookmarkStart w:id="4" w:name="_Toc1102536353"/>
      <w:r w:rsidRPr="6BEF5308">
        <w:rPr>
          <w:rFonts w:asciiTheme="minorHAnsi" w:hAnsiTheme="minorHAnsi" w:cstheme="minorBidi"/>
        </w:rPr>
        <w:t>Data Extract Service</w:t>
      </w:r>
      <w:bookmarkEnd w:id="4"/>
    </w:p>
    <w:p w14:paraId="307FD7B7" w14:textId="759D2D79" w:rsidR="00B70ECD" w:rsidRPr="004A1037" w:rsidRDefault="00B70ECD" w:rsidP="00B70ECD">
      <w:pPr>
        <w:pStyle w:val="ListParagraph"/>
        <w:numPr>
          <w:ilvl w:val="0"/>
          <w:numId w:val="16"/>
        </w:numPr>
        <w:rPr>
          <w:rFonts w:cstheme="minorHAnsi"/>
        </w:rPr>
      </w:pPr>
      <w:r w:rsidRPr="004A1037">
        <w:rPr>
          <w:rFonts w:cstheme="minorHAnsi"/>
        </w:rPr>
        <w:t xml:space="preserve">The service will </w:t>
      </w:r>
      <w:r w:rsidR="005E216C">
        <w:rPr>
          <w:rFonts w:cstheme="minorHAnsi"/>
        </w:rPr>
        <w:t xml:space="preserve">be available to PepsiCo permanently </w:t>
      </w:r>
    </w:p>
    <w:p w14:paraId="33835256" w14:textId="77777777" w:rsidR="00B70ECD" w:rsidRPr="004A1037" w:rsidRDefault="00B70ECD" w:rsidP="00B70ECD">
      <w:pPr>
        <w:pStyle w:val="ListParagraph"/>
        <w:numPr>
          <w:ilvl w:val="0"/>
          <w:numId w:val="16"/>
        </w:numPr>
        <w:rPr>
          <w:rFonts w:cstheme="minorHAnsi"/>
        </w:rPr>
      </w:pPr>
      <w:r w:rsidRPr="004A1037">
        <w:rPr>
          <w:rFonts w:cstheme="minorHAnsi"/>
        </w:rPr>
        <w:t>Two (2) modes:</w:t>
      </w:r>
    </w:p>
    <w:p w14:paraId="4FFA7253" w14:textId="587E249D" w:rsidR="00B70ECD" w:rsidRPr="004A1037" w:rsidRDefault="00B70ECD" w:rsidP="00B70ECD">
      <w:pPr>
        <w:pStyle w:val="ListParagraph"/>
        <w:numPr>
          <w:ilvl w:val="1"/>
          <w:numId w:val="16"/>
        </w:numPr>
        <w:rPr>
          <w:rFonts w:cstheme="minorHAnsi"/>
        </w:rPr>
      </w:pPr>
      <w:r w:rsidRPr="004A1037">
        <w:rPr>
          <w:rFonts w:cstheme="minorHAnsi"/>
        </w:rPr>
        <w:t>Scheduled and one-time extract</w:t>
      </w:r>
    </w:p>
    <w:p w14:paraId="5600C61F" w14:textId="78FDB0E9" w:rsidR="00B70ECD" w:rsidRPr="004A1037" w:rsidRDefault="00B70ECD" w:rsidP="00B70ECD">
      <w:pPr>
        <w:pStyle w:val="ListParagraph"/>
        <w:numPr>
          <w:ilvl w:val="1"/>
          <w:numId w:val="16"/>
        </w:numPr>
        <w:rPr>
          <w:rFonts w:cstheme="minorHAnsi"/>
        </w:rPr>
      </w:pPr>
      <w:r w:rsidRPr="004A1037">
        <w:rPr>
          <w:rFonts w:cstheme="minorHAnsi"/>
        </w:rPr>
        <w:t xml:space="preserve">The service will support only one scheduled regular task and one one-time manually </w:t>
      </w:r>
      <w:commentRangeStart w:id="5"/>
      <w:r w:rsidRPr="004A1037">
        <w:rPr>
          <w:rFonts w:cstheme="minorHAnsi"/>
        </w:rPr>
        <w:t>launched extract at a tim</w:t>
      </w:r>
      <w:r w:rsidR="005E216C">
        <w:rPr>
          <w:rFonts w:cstheme="minorHAnsi"/>
        </w:rPr>
        <w:t>e</w:t>
      </w:r>
      <w:commentRangeEnd w:id="5"/>
      <w:r w:rsidR="001C775E">
        <w:rPr>
          <w:rStyle w:val="CommentReference"/>
          <w:rFonts w:cstheme="minorHAnsi"/>
          <w:sz w:val="20"/>
          <w:szCs w:val="20"/>
        </w:rPr>
        <w:commentReference w:id="5"/>
      </w:r>
      <w:r w:rsidR="00520C93">
        <w:rPr>
          <w:rFonts w:cstheme="minorHAnsi"/>
        </w:rPr>
        <w:t>, no parallel requests</w:t>
      </w:r>
    </w:p>
    <w:p w14:paraId="76BD89A5" w14:textId="77777777" w:rsidR="00B70ECD" w:rsidRPr="004A1037" w:rsidRDefault="00B70ECD" w:rsidP="00B70ECD">
      <w:pPr>
        <w:pStyle w:val="ListParagraph"/>
        <w:numPr>
          <w:ilvl w:val="0"/>
          <w:numId w:val="16"/>
        </w:numPr>
        <w:rPr>
          <w:rFonts w:cstheme="minorHAnsi"/>
        </w:rPr>
      </w:pPr>
      <w:r w:rsidRPr="004A1037">
        <w:rPr>
          <w:rFonts w:cstheme="minorHAnsi"/>
        </w:rPr>
        <w:t>Specify a general date field and a date range for the value</w:t>
      </w:r>
    </w:p>
    <w:p w14:paraId="27FA411B" w14:textId="3A61A276" w:rsidR="00B00EAB" w:rsidRDefault="00AB6C07" w:rsidP="00B70ECD">
      <w:pPr>
        <w:pStyle w:val="ListParagraph"/>
        <w:numPr>
          <w:ilvl w:val="1"/>
          <w:numId w:val="16"/>
        </w:numPr>
        <w:rPr>
          <w:rFonts w:cstheme="minorHAnsi"/>
        </w:rPr>
      </w:pPr>
      <w:r>
        <w:rPr>
          <w:rFonts w:cstheme="minorHAnsi"/>
        </w:rPr>
        <w:t>not visible in UI, only in reporting:</w:t>
      </w:r>
    </w:p>
    <w:p w14:paraId="789A27FF" w14:textId="77777777" w:rsidR="00AB6C07" w:rsidRDefault="00AB6C07" w:rsidP="00AB6C07">
      <w:pPr>
        <w:pStyle w:val="ListParagraph"/>
        <w:numPr>
          <w:ilvl w:val="2"/>
          <w:numId w:val="16"/>
        </w:numPr>
        <w:rPr>
          <w:rFonts w:cstheme="minorHAnsi"/>
        </w:rPr>
      </w:pPr>
      <w:r w:rsidRPr="004A1037">
        <w:rPr>
          <w:rFonts w:cstheme="minorHAnsi"/>
        </w:rPr>
        <w:t>created date</w:t>
      </w:r>
    </w:p>
    <w:p w14:paraId="1CB8CCEC" w14:textId="66188055" w:rsidR="00AB6C07" w:rsidRPr="004A1037" w:rsidRDefault="00AB6C07" w:rsidP="00AB6C07">
      <w:pPr>
        <w:pStyle w:val="ListParagraph"/>
        <w:numPr>
          <w:ilvl w:val="2"/>
          <w:numId w:val="16"/>
        </w:numPr>
        <w:rPr>
          <w:rFonts w:cstheme="minorHAnsi"/>
        </w:rPr>
      </w:pPr>
      <w:r>
        <w:rPr>
          <w:rFonts w:cstheme="minorHAnsi"/>
        </w:rPr>
        <w:t xml:space="preserve">last modified date </w:t>
      </w:r>
    </w:p>
    <w:p w14:paraId="714D00B4" w14:textId="6BE2D2AF" w:rsidR="00B70ECD" w:rsidRPr="004A1037" w:rsidRDefault="00B70ECD" w:rsidP="00B70ECD">
      <w:pPr>
        <w:pStyle w:val="ListParagraph"/>
        <w:numPr>
          <w:ilvl w:val="1"/>
          <w:numId w:val="16"/>
        </w:numPr>
        <w:rPr>
          <w:rFonts w:cstheme="minorHAnsi"/>
        </w:rPr>
      </w:pPr>
      <w:r w:rsidRPr="004A1037">
        <w:rPr>
          <w:rFonts w:cstheme="minorHAnsi"/>
        </w:rPr>
        <w:t>start</w:t>
      </w:r>
      <w:r w:rsidR="00AB6C07">
        <w:rPr>
          <w:rFonts w:cstheme="minorHAnsi"/>
        </w:rPr>
        <w:t xml:space="preserve"> </w:t>
      </w:r>
      <w:r w:rsidRPr="004A1037">
        <w:rPr>
          <w:rFonts w:cstheme="minorHAnsi"/>
        </w:rPr>
        <w:t>/</w:t>
      </w:r>
      <w:r w:rsidR="00AB6C07">
        <w:rPr>
          <w:rFonts w:cstheme="minorHAnsi"/>
        </w:rPr>
        <w:t xml:space="preserve"> </w:t>
      </w:r>
      <w:r w:rsidRPr="004A1037">
        <w:rPr>
          <w:rFonts w:cstheme="minorHAnsi"/>
        </w:rPr>
        <w:t>effective date</w:t>
      </w:r>
    </w:p>
    <w:p w14:paraId="3220EA3C" w14:textId="6313063A" w:rsidR="00B00EAB" w:rsidRPr="00B00EAB" w:rsidRDefault="00B70ECD" w:rsidP="00B00EAB">
      <w:pPr>
        <w:pStyle w:val="ListParagraph"/>
        <w:numPr>
          <w:ilvl w:val="1"/>
          <w:numId w:val="16"/>
        </w:numPr>
        <w:rPr>
          <w:rFonts w:cstheme="minorHAnsi"/>
        </w:rPr>
      </w:pPr>
      <w:r w:rsidRPr="004A1037">
        <w:rPr>
          <w:rFonts w:cstheme="minorHAnsi"/>
        </w:rPr>
        <w:t>end</w:t>
      </w:r>
      <w:r w:rsidR="00AB6C07">
        <w:rPr>
          <w:rFonts w:cstheme="minorHAnsi"/>
        </w:rPr>
        <w:t xml:space="preserve"> </w:t>
      </w:r>
      <w:r w:rsidRPr="004A1037">
        <w:rPr>
          <w:rFonts w:cstheme="minorHAnsi"/>
        </w:rPr>
        <w:t>/</w:t>
      </w:r>
      <w:r w:rsidR="00AB6C07">
        <w:rPr>
          <w:rFonts w:cstheme="minorHAnsi"/>
        </w:rPr>
        <w:t xml:space="preserve"> </w:t>
      </w:r>
      <w:r w:rsidRPr="004A1037">
        <w:rPr>
          <w:rFonts w:cstheme="minorHAnsi"/>
        </w:rPr>
        <w:t>expiration date</w:t>
      </w:r>
    </w:p>
    <w:p w14:paraId="33C6C88E" w14:textId="77777777" w:rsidR="00B70ECD" w:rsidRPr="004A1037" w:rsidRDefault="00B70ECD" w:rsidP="00B70ECD">
      <w:pPr>
        <w:pStyle w:val="ListParagraph"/>
        <w:numPr>
          <w:ilvl w:val="0"/>
          <w:numId w:val="16"/>
        </w:numPr>
        <w:rPr>
          <w:rFonts w:cstheme="minorHAnsi"/>
        </w:rPr>
      </w:pPr>
      <w:r w:rsidRPr="004A1037">
        <w:rPr>
          <w:rFonts w:cstheme="minorHAnsi"/>
        </w:rPr>
        <w:t>One-to-many-all contract type BOs</w:t>
      </w:r>
    </w:p>
    <w:p w14:paraId="6C08B15F" w14:textId="30C5F531" w:rsidR="00B70ECD" w:rsidRPr="004A1037" w:rsidRDefault="00B70ECD" w:rsidP="00B70ECD">
      <w:pPr>
        <w:pStyle w:val="ListParagraph"/>
        <w:numPr>
          <w:ilvl w:val="0"/>
          <w:numId w:val="16"/>
        </w:numPr>
        <w:rPr>
          <w:rFonts w:cstheme="minorHAnsi"/>
        </w:rPr>
      </w:pPr>
      <w:r w:rsidRPr="004A1037">
        <w:rPr>
          <w:rFonts w:cstheme="minorHAnsi"/>
        </w:rPr>
        <w:t>This is a single-user service</w:t>
      </w:r>
      <w:r w:rsidR="00465C85">
        <w:rPr>
          <w:rFonts w:cstheme="minorHAnsi"/>
        </w:rPr>
        <w:t xml:space="preserve"> within Selectica </w:t>
      </w:r>
    </w:p>
    <w:p w14:paraId="248975C9" w14:textId="77777777" w:rsidR="00B70ECD" w:rsidRPr="004A1037" w:rsidRDefault="00B70ECD" w:rsidP="6BEF5308">
      <w:pPr>
        <w:pStyle w:val="ListParagraph"/>
        <w:numPr>
          <w:ilvl w:val="1"/>
          <w:numId w:val="16"/>
        </w:numPr>
      </w:pPr>
      <w:r w:rsidRPr="6BEF5308">
        <w:t>Authorization in the service is carried out using a CLM account included for direct access without Single-Sign-On (SSO)</w:t>
      </w:r>
    </w:p>
    <w:p w14:paraId="128BBC46" w14:textId="252A5CA1" w:rsidR="34194428" w:rsidRDefault="00FD5C51" w:rsidP="6BEF5308">
      <w:pPr>
        <w:pStyle w:val="ListParagraph"/>
        <w:numPr>
          <w:ilvl w:val="1"/>
          <w:numId w:val="16"/>
        </w:numPr>
      </w:pPr>
      <w:r>
        <w:t xml:space="preserve">PepsiCo </w:t>
      </w:r>
      <w:r w:rsidR="34194428" w:rsidRPr="6BEF5308">
        <w:t xml:space="preserve">Username &amp; email address: </w:t>
      </w:r>
      <w:r w:rsidR="34194428" w:rsidRPr="6BEF5308">
        <w:rPr>
          <w:color w:val="FF0000"/>
        </w:rPr>
        <w:t>TBD</w:t>
      </w:r>
    </w:p>
    <w:p w14:paraId="53C3362D" w14:textId="4A60EB73" w:rsidR="00B70ECD" w:rsidRPr="004A1037" w:rsidRDefault="00A829DE" w:rsidP="6BEF5308">
      <w:pPr>
        <w:pStyle w:val="Heading2"/>
        <w:rPr>
          <w:rFonts w:asciiTheme="minorHAnsi" w:hAnsiTheme="minorHAnsi" w:cstheme="minorBidi"/>
        </w:rPr>
      </w:pPr>
      <w:bookmarkStart w:id="6" w:name="_Toc1596258481"/>
      <w:r w:rsidRPr="6BEF5308">
        <w:rPr>
          <w:rFonts w:asciiTheme="minorHAnsi" w:hAnsiTheme="minorHAnsi" w:cstheme="minorBidi"/>
        </w:rPr>
        <w:t xml:space="preserve">SAMPLE User Interface </w:t>
      </w:r>
      <w:commentRangeStart w:id="7"/>
      <w:commentRangeStart w:id="8"/>
      <w:commentRangeStart w:id="9"/>
      <w:r w:rsidRPr="6BEF5308">
        <w:rPr>
          <w:rFonts w:asciiTheme="minorHAnsi" w:hAnsiTheme="minorHAnsi" w:cstheme="minorBidi"/>
        </w:rPr>
        <w:t>Mock-Ups</w:t>
      </w:r>
      <w:bookmarkEnd w:id="6"/>
      <w:commentRangeEnd w:id="7"/>
      <w:r w:rsidRPr="004A1037">
        <w:rPr>
          <w:rStyle w:val="CommentReference"/>
          <w:rFonts w:asciiTheme="minorHAnsi" w:hAnsiTheme="minorHAnsi" w:cstheme="minorBidi"/>
          <w:sz w:val="26"/>
          <w:szCs w:val="26"/>
        </w:rPr>
        <w:commentReference w:id="7"/>
      </w:r>
      <w:commentRangeEnd w:id="8"/>
      <w:r w:rsidR="00AB6C07" w:rsidRPr="004A1037">
        <w:rPr>
          <w:rStyle w:val="CommentReference"/>
          <w:rFonts w:asciiTheme="minorHAnsi" w:hAnsiTheme="minorHAnsi" w:cstheme="minorBidi"/>
          <w:sz w:val="26"/>
          <w:szCs w:val="26"/>
        </w:rPr>
        <w:commentReference w:id="8"/>
      </w:r>
      <w:commentRangeEnd w:id="9"/>
      <w:r w:rsidR="00302AA9" w:rsidRPr="004A1037">
        <w:rPr>
          <w:rStyle w:val="CommentReference"/>
          <w:rFonts w:asciiTheme="minorHAnsi" w:hAnsiTheme="minorHAnsi" w:cstheme="minorBidi"/>
          <w:sz w:val="26"/>
          <w:szCs w:val="26"/>
        </w:rPr>
        <w:commentReference w:id="9"/>
      </w:r>
    </w:p>
    <w:p w14:paraId="3D5A28D0" w14:textId="35019351" w:rsidR="00D4741A" w:rsidRPr="005115D7" w:rsidRDefault="00D4741A" w:rsidP="00D4741A">
      <w:pPr>
        <w:rPr>
          <w:rFonts w:cstheme="minorHAnsi"/>
          <w:b/>
          <w:bCs/>
          <w:color w:val="4472C4" w:themeColor="accent1"/>
        </w:rPr>
      </w:pPr>
      <w:r w:rsidRPr="005115D7">
        <w:rPr>
          <w:rFonts w:cstheme="minorHAnsi"/>
          <w:b/>
          <w:bCs/>
          <w:color w:val="4472C4" w:themeColor="accent1"/>
        </w:rPr>
        <w:t>Login</w:t>
      </w:r>
    </w:p>
    <w:p w14:paraId="48C0CE11" w14:textId="178AA7F5" w:rsidR="00D4741A" w:rsidRPr="004A1037" w:rsidRDefault="00D4741A" w:rsidP="004A1037">
      <w:pPr>
        <w:jc w:val="center"/>
        <w:rPr>
          <w:rFonts w:cstheme="minorHAnsi"/>
        </w:rPr>
      </w:pPr>
      <w:r w:rsidRPr="004A1037">
        <w:rPr>
          <w:rFonts w:cstheme="minorHAnsi"/>
          <w:noProof/>
        </w:rPr>
        <w:drawing>
          <wp:inline distT="0" distB="0" distL="0" distR="0" wp14:anchorId="4F4943F4" wp14:editId="187D6252">
            <wp:extent cx="3311434" cy="2951825"/>
            <wp:effectExtent l="0" t="0" r="3810" b="1270"/>
            <wp:docPr id="6206844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79" t="28338" r="22297" b="28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025" cy="295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8AACE" w14:textId="2681AE9E" w:rsidR="00D4741A" w:rsidRPr="005115D7" w:rsidRDefault="000E32E5" w:rsidP="00083762">
      <w:pPr>
        <w:rPr>
          <w:rFonts w:cstheme="minorHAnsi"/>
          <w:b/>
          <w:bCs/>
          <w:color w:val="4472C4" w:themeColor="accent1"/>
        </w:rPr>
      </w:pPr>
      <w:r w:rsidRPr="005115D7">
        <w:rPr>
          <w:rFonts w:cstheme="minorHAnsi"/>
          <w:b/>
          <w:bCs/>
          <w:color w:val="4472C4" w:themeColor="accent1"/>
        </w:rPr>
        <w:t>One</w:t>
      </w:r>
      <w:r w:rsidR="00486BC5" w:rsidRPr="005115D7">
        <w:rPr>
          <w:rFonts w:cstheme="minorHAnsi"/>
          <w:b/>
          <w:bCs/>
          <w:color w:val="4472C4" w:themeColor="accent1"/>
        </w:rPr>
        <w:t xml:space="preserve"> </w:t>
      </w:r>
      <w:r w:rsidRPr="005115D7">
        <w:rPr>
          <w:rFonts w:cstheme="minorHAnsi"/>
          <w:b/>
          <w:bCs/>
          <w:color w:val="4472C4" w:themeColor="accent1"/>
        </w:rPr>
        <w:t xml:space="preserve">Time </w:t>
      </w:r>
    </w:p>
    <w:p w14:paraId="57959242" w14:textId="7EF25F32" w:rsidR="00486BC5" w:rsidRPr="004A1037" w:rsidRDefault="00486BC5" w:rsidP="004A1037">
      <w:pPr>
        <w:jc w:val="center"/>
        <w:rPr>
          <w:rFonts w:cstheme="minorHAnsi"/>
        </w:rPr>
      </w:pPr>
      <w:r w:rsidRPr="004A1037">
        <w:rPr>
          <w:rFonts w:cstheme="minorHAnsi"/>
          <w:noProof/>
        </w:rPr>
        <w:drawing>
          <wp:inline distT="0" distB="0" distL="0" distR="0" wp14:anchorId="657F16AB" wp14:editId="3C3F32A7">
            <wp:extent cx="5943600" cy="2959735"/>
            <wp:effectExtent l="0" t="0" r="0" b="0"/>
            <wp:docPr id="3132893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7F8F5" w14:textId="6C264169" w:rsidR="00486BC5" w:rsidRPr="005115D7" w:rsidRDefault="00486BC5" w:rsidP="00486BC5">
      <w:pPr>
        <w:rPr>
          <w:rFonts w:cstheme="minorHAnsi"/>
          <w:b/>
          <w:bCs/>
          <w:color w:val="4472C4" w:themeColor="accent1"/>
        </w:rPr>
      </w:pPr>
      <w:r w:rsidRPr="005115D7">
        <w:rPr>
          <w:rFonts w:cstheme="minorHAnsi"/>
          <w:b/>
          <w:bCs/>
          <w:color w:val="4472C4" w:themeColor="accent1"/>
        </w:rPr>
        <w:t>Scheduled</w:t>
      </w:r>
    </w:p>
    <w:p w14:paraId="43985879" w14:textId="6C911D6E" w:rsidR="00486BC5" w:rsidRPr="004A1037" w:rsidRDefault="00486BC5" w:rsidP="004A1037">
      <w:pPr>
        <w:jc w:val="center"/>
        <w:rPr>
          <w:rFonts w:cstheme="minorHAnsi"/>
        </w:rPr>
      </w:pPr>
      <w:r w:rsidRPr="004A1037">
        <w:rPr>
          <w:rFonts w:cstheme="minorHAnsi"/>
          <w:noProof/>
        </w:rPr>
        <w:drawing>
          <wp:inline distT="0" distB="0" distL="0" distR="0" wp14:anchorId="5241DBC1" wp14:editId="4188E829">
            <wp:extent cx="5943600" cy="3390265"/>
            <wp:effectExtent l="0" t="0" r="0" b="635"/>
            <wp:docPr id="6771495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C76BD" w14:textId="6F19C3E0" w:rsidR="00486BC5" w:rsidRPr="005115D7" w:rsidRDefault="001F3C8A" w:rsidP="00486BC5">
      <w:pPr>
        <w:rPr>
          <w:rFonts w:cstheme="minorHAnsi"/>
          <w:b/>
          <w:bCs/>
          <w:color w:val="4472C4" w:themeColor="accent1"/>
        </w:rPr>
      </w:pPr>
      <w:r w:rsidRPr="005115D7">
        <w:rPr>
          <w:rFonts w:cstheme="minorHAnsi"/>
          <w:b/>
          <w:bCs/>
          <w:color w:val="4472C4" w:themeColor="accent1"/>
        </w:rPr>
        <w:t>Extract Status</w:t>
      </w:r>
    </w:p>
    <w:p w14:paraId="3FEFA9F1" w14:textId="762A379F" w:rsidR="001F3C8A" w:rsidRPr="004A1037" w:rsidRDefault="001F3C8A" w:rsidP="004A1037">
      <w:pPr>
        <w:jc w:val="center"/>
        <w:rPr>
          <w:rFonts w:cstheme="minorHAnsi"/>
        </w:rPr>
      </w:pPr>
      <w:r w:rsidRPr="004A1037">
        <w:rPr>
          <w:rFonts w:cstheme="minorHAnsi"/>
          <w:noProof/>
        </w:rPr>
        <w:drawing>
          <wp:inline distT="0" distB="0" distL="0" distR="0" wp14:anchorId="1DD999D8" wp14:editId="792243F7">
            <wp:extent cx="5943600" cy="2961640"/>
            <wp:effectExtent l="0" t="0" r="0" b="0"/>
            <wp:docPr id="698481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B6D79" w14:textId="70F1E472" w:rsidR="001F3C8A" w:rsidRPr="005115D7" w:rsidRDefault="001F3C8A" w:rsidP="00486BC5">
      <w:pPr>
        <w:rPr>
          <w:rFonts w:cstheme="minorHAnsi"/>
          <w:b/>
          <w:bCs/>
          <w:color w:val="4472C4" w:themeColor="accent1"/>
        </w:rPr>
      </w:pPr>
      <w:r w:rsidRPr="005115D7">
        <w:rPr>
          <w:rFonts w:cstheme="minorHAnsi"/>
          <w:b/>
          <w:bCs/>
          <w:color w:val="4472C4" w:themeColor="accent1"/>
        </w:rPr>
        <w:t>Extract History</w:t>
      </w:r>
    </w:p>
    <w:p w14:paraId="1CC076C8" w14:textId="17E5525B" w:rsidR="001F3C8A" w:rsidRPr="004A1037" w:rsidRDefault="001F3C8A" w:rsidP="004A1037">
      <w:pPr>
        <w:jc w:val="center"/>
        <w:rPr>
          <w:rFonts w:cstheme="minorHAnsi"/>
        </w:rPr>
      </w:pPr>
      <w:r w:rsidRPr="004A1037">
        <w:rPr>
          <w:rFonts w:cstheme="minorHAnsi"/>
          <w:noProof/>
        </w:rPr>
        <w:drawing>
          <wp:inline distT="0" distB="0" distL="0" distR="0" wp14:anchorId="754615D5" wp14:editId="2CB00E53">
            <wp:extent cx="5943600" cy="3278505"/>
            <wp:effectExtent l="0" t="0" r="0" b="0"/>
            <wp:docPr id="1198651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0DCAA" w14:textId="77777777" w:rsidR="001F3C8A" w:rsidRPr="004A1037" w:rsidRDefault="001F3C8A" w:rsidP="00486BC5">
      <w:pPr>
        <w:rPr>
          <w:rFonts w:cstheme="minorHAnsi"/>
        </w:rPr>
      </w:pPr>
    </w:p>
    <w:p w14:paraId="04EFC210" w14:textId="77777777" w:rsidR="00486BC5" w:rsidRPr="004A1037" w:rsidRDefault="00486BC5" w:rsidP="00083762">
      <w:pPr>
        <w:rPr>
          <w:rFonts w:cstheme="minorHAnsi"/>
        </w:rPr>
      </w:pPr>
    </w:p>
    <w:p w14:paraId="44F2014F" w14:textId="77777777" w:rsidR="00111043" w:rsidRPr="004A1037" w:rsidRDefault="00111043" w:rsidP="6BEF5308">
      <w:pPr>
        <w:pStyle w:val="Heading2"/>
        <w:rPr>
          <w:rFonts w:asciiTheme="minorHAnsi" w:hAnsiTheme="minorHAnsi" w:cstheme="minorBidi"/>
        </w:rPr>
      </w:pPr>
      <w:bookmarkStart w:id="10" w:name="_Toc1956620790"/>
      <w:r w:rsidRPr="6BEF5308">
        <w:rPr>
          <w:rFonts w:asciiTheme="minorHAnsi" w:hAnsiTheme="minorHAnsi" w:cstheme="minorBidi"/>
        </w:rPr>
        <w:t>Data Type Formats</w:t>
      </w:r>
      <w:bookmarkEnd w:id="10"/>
    </w:p>
    <w:tbl>
      <w:tblPr>
        <w:tblStyle w:val="TableGrid"/>
        <w:tblW w:w="0" w:type="auto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705"/>
        <w:gridCol w:w="7645"/>
      </w:tblGrid>
      <w:tr w:rsidR="00111043" w:rsidRPr="004A1037" w14:paraId="606DB5F7" w14:textId="77777777" w:rsidTr="0EE56819">
        <w:tc>
          <w:tcPr>
            <w:tcW w:w="1705" w:type="dxa"/>
            <w:shd w:val="clear" w:color="auto" w:fill="18154C"/>
            <w:vAlign w:val="center"/>
          </w:tcPr>
          <w:p w14:paraId="1328FABD" w14:textId="77777777" w:rsidR="00111043" w:rsidRPr="004A1037" w:rsidRDefault="00111043" w:rsidP="0EE56819">
            <w:pPr>
              <w:jc w:val="center"/>
              <w:rPr>
                <w:b/>
                <w:bCs/>
              </w:rPr>
            </w:pPr>
            <w:r w:rsidRPr="0EE56819">
              <w:rPr>
                <w:b/>
                <w:bCs/>
              </w:rPr>
              <w:t>Data Type</w:t>
            </w:r>
          </w:p>
        </w:tc>
        <w:tc>
          <w:tcPr>
            <w:tcW w:w="7645" w:type="dxa"/>
            <w:shd w:val="clear" w:color="auto" w:fill="18154C"/>
            <w:vAlign w:val="center"/>
          </w:tcPr>
          <w:p w14:paraId="2627D045" w14:textId="77777777" w:rsidR="00111043" w:rsidRPr="004A1037" w:rsidRDefault="00111043" w:rsidP="0EE56819">
            <w:pPr>
              <w:jc w:val="center"/>
              <w:rPr>
                <w:b/>
                <w:bCs/>
              </w:rPr>
            </w:pPr>
            <w:r w:rsidRPr="0EE56819">
              <w:rPr>
                <w:b/>
                <w:bCs/>
              </w:rPr>
              <w:t>Format</w:t>
            </w:r>
          </w:p>
        </w:tc>
      </w:tr>
      <w:tr w:rsidR="00777EAC" w:rsidRPr="004A1037" w14:paraId="75EEFFFB" w14:textId="77777777" w:rsidTr="0EE56819">
        <w:tc>
          <w:tcPr>
            <w:tcW w:w="1705" w:type="dxa"/>
            <w:vAlign w:val="center"/>
          </w:tcPr>
          <w:p w14:paraId="15211E36" w14:textId="0C240E00" w:rsidR="00777EAC" w:rsidRPr="004A1037" w:rsidRDefault="00777EAC" w:rsidP="001C7E89">
            <w:pPr>
              <w:rPr>
                <w:rFonts w:cstheme="minorHAnsi"/>
              </w:rPr>
            </w:pPr>
            <w:r>
              <w:rPr>
                <w:rFonts w:cstheme="minorHAnsi"/>
              </w:rPr>
              <w:t>ALL Files</w:t>
            </w:r>
          </w:p>
        </w:tc>
        <w:tc>
          <w:tcPr>
            <w:tcW w:w="7645" w:type="dxa"/>
            <w:vAlign w:val="center"/>
          </w:tcPr>
          <w:p w14:paraId="3290BEA8" w14:textId="57BB998F" w:rsidR="00777EAC" w:rsidRPr="6BEF5308" w:rsidRDefault="00777EAC" w:rsidP="6BEF5308">
            <w:r>
              <w:t>Single .</w:t>
            </w:r>
            <w:r w:rsidRPr="001E7E26">
              <w:t xml:space="preserve">zip </w:t>
            </w:r>
            <w:r w:rsidR="00955DE2" w:rsidRPr="001E7E26">
              <w:rPr>
                <w:color w:val="EE0000"/>
              </w:rPr>
              <w:t>encryption using key provided by PepsiCo</w:t>
            </w:r>
          </w:p>
        </w:tc>
      </w:tr>
      <w:tr w:rsidR="00A43787" w:rsidRPr="004A1037" w14:paraId="462F08C0" w14:textId="77777777" w:rsidTr="0EE56819">
        <w:tc>
          <w:tcPr>
            <w:tcW w:w="1705" w:type="dxa"/>
            <w:vAlign w:val="center"/>
          </w:tcPr>
          <w:p w14:paraId="4C61930B" w14:textId="717DEB5D" w:rsidR="00A43787" w:rsidRPr="004A1037" w:rsidRDefault="00A43787" w:rsidP="001C7E89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Metadata</w:t>
            </w:r>
          </w:p>
        </w:tc>
        <w:tc>
          <w:tcPr>
            <w:tcW w:w="7645" w:type="dxa"/>
            <w:vAlign w:val="center"/>
          </w:tcPr>
          <w:p w14:paraId="5652EBDB" w14:textId="52FEEB06" w:rsidR="00A43787" w:rsidRPr="004A1037" w:rsidRDefault="465B50A9" w:rsidP="6BEF5308">
            <w:r w:rsidRPr="6BEF5308">
              <w:t xml:space="preserve">.csv </w:t>
            </w:r>
          </w:p>
        </w:tc>
      </w:tr>
      <w:tr w:rsidR="00111043" w:rsidRPr="004A1037" w14:paraId="74B98299" w14:textId="77777777" w:rsidTr="0EE56819">
        <w:tc>
          <w:tcPr>
            <w:tcW w:w="1705" w:type="dxa"/>
            <w:vAlign w:val="center"/>
          </w:tcPr>
          <w:p w14:paraId="6BEAA8D5" w14:textId="77777777" w:rsidR="00111043" w:rsidRPr="004A1037" w:rsidRDefault="00111043" w:rsidP="001C7E89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Date</w:t>
            </w:r>
          </w:p>
        </w:tc>
        <w:tc>
          <w:tcPr>
            <w:tcW w:w="7645" w:type="dxa"/>
            <w:vAlign w:val="center"/>
          </w:tcPr>
          <w:p w14:paraId="245BE6FF" w14:textId="77777777" w:rsidR="00111043" w:rsidRPr="004A1037" w:rsidRDefault="00111043" w:rsidP="001C7E89">
            <w:pPr>
              <w:rPr>
                <w:rFonts w:cstheme="minorHAnsi"/>
              </w:rPr>
            </w:pPr>
            <w:commentRangeStart w:id="11"/>
            <w:r w:rsidRPr="004A1037">
              <w:rPr>
                <w:rFonts w:cstheme="minorHAnsi"/>
              </w:rPr>
              <w:t>DD.MM.YYYY</w:t>
            </w:r>
            <w:commentRangeEnd w:id="11"/>
            <w:r w:rsidR="00A43787" w:rsidRPr="004A1037">
              <w:rPr>
                <w:rStyle w:val="CommentReference"/>
                <w:rFonts w:cstheme="minorHAnsi"/>
                <w:sz w:val="20"/>
                <w:szCs w:val="20"/>
              </w:rPr>
              <w:commentReference w:id="11"/>
            </w:r>
          </w:p>
        </w:tc>
      </w:tr>
      <w:tr w:rsidR="00A43787" w:rsidRPr="004A1037" w14:paraId="4B23EE67" w14:textId="77777777" w:rsidTr="0EE56819">
        <w:tc>
          <w:tcPr>
            <w:tcW w:w="1705" w:type="dxa"/>
            <w:vAlign w:val="center"/>
          </w:tcPr>
          <w:p w14:paraId="6B4DCD3A" w14:textId="49F93014" w:rsidR="00A43787" w:rsidRPr="004A1037" w:rsidRDefault="00A43787" w:rsidP="001C7E89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Success/Error Handling</w:t>
            </w:r>
          </w:p>
        </w:tc>
        <w:tc>
          <w:tcPr>
            <w:tcW w:w="7645" w:type="dxa"/>
            <w:vAlign w:val="center"/>
          </w:tcPr>
          <w:p w14:paraId="22C71957" w14:textId="12123571" w:rsidR="00A43787" w:rsidRPr="004A1037" w:rsidRDefault="00A43787" w:rsidP="001C7E89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 xml:space="preserve">Email </w:t>
            </w:r>
            <w:r w:rsidR="005C369B" w:rsidRPr="004A1037">
              <w:rPr>
                <w:rFonts w:cstheme="minorHAnsi"/>
              </w:rPr>
              <w:t xml:space="preserve">/ Automated Service </w:t>
            </w:r>
          </w:p>
        </w:tc>
      </w:tr>
      <w:tr w:rsidR="00A43787" w:rsidRPr="004A1037" w14:paraId="1659ECD7" w14:textId="77777777" w:rsidTr="0EE56819">
        <w:tc>
          <w:tcPr>
            <w:tcW w:w="1705" w:type="dxa"/>
            <w:vAlign w:val="center"/>
          </w:tcPr>
          <w:p w14:paraId="20ED8994" w14:textId="3AE3E4D9" w:rsidR="00A43787" w:rsidRPr="004A1037" w:rsidRDefault="00A43787" w:rsidP="001C7E89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Attachments</w:t>
            </w:r>
          </w:p>
        </w:tc>
        <w:tc>
          <w:tcPr>
            <w:tcW w:w="7645" w:type="dxa"/>
            <w:vAlign w:val="center"/>
          </w:tcPr>
          <w:p w14:paraId="2A08E711" w14:textId="53B658CA" w:rsidR="00A829DE" w:rsidRPr="004A1037" w:rsidRDefault="00A829DE" w:rsidP="001C7E89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 xml:space="preserve">In the same folder structure as CLM, without encryption </w:t>
            </w:r>
          </w:p>
          <w:p w14:paraId="53C3B740" w14:textId="51970789" w:rsidR="00A43787" w:rsidRPr="004A1037" w:rsidRDefault="005C369B" w:rsidP="001C7E89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In the same format as uploaded into CLM (.pdf, .docx, excel, etc.)</w:t>
            </w:r>
          </w:p>
        </w:tc>
      </w:tr>
    </w:tbl>
    <w:p w14:paraId="32515F51" w14:textId="77777777" w:rsidR="004F3E49" w:rsidRPr="004A1037" w:rsidRDefault="004F3E49" w:rsidP="00FC0B0D">
      <w:pPr>
        <w:pStyle w:val="Heading2"/>
        <w:rPr>
          <w:rFonts w:asciiTheme="minorHAnsi" w:hAnsiTheme="minorHAnsi" w:cstheme="minorHAnsi"/>
        </w:rPr>
      </w:pPr>
    </w:p>
    <w:p w14:paraId="76C26E0E" w14:textId="77777777" w:rsidR="001D440A" w:rsidRPr="004A1037" w:rsidRDefault="001D440A" w:rsidP="6BEF5308">
      <w:pPr>
        <w:pStyle w:val="Heading2"/>
        <w:rPr>
          <w:rFonts w:asciiTheme="minorHAnsi" w:hAnsiTheme="minorHAnsi" w:cstheme="minorBidi"/>
        </w:rPr>
      </w:pPr>
      <w:bookmarkStart w:id="12" w:name="_Toc1599727400"/>
      <w:r w:rsidRPr="6BEF5308">
        <w:rPr>
          <w:rFonts w:asciiTheme="minorHAnsi" w:hAnsiTheme="minorHAnsi" w:cstheme="minorBidi"/>
        </w:rPr>
        <w:t>General Properties</w:t>
      </w:r>
      <w:bookmarkEnd w:id="12"/>
    </w:p>
    <w:tbl>
      <w:tblPr>
        <w:tblStyle w:val="TableGrid"/>
        <w:tblW w:w="0" w:type="auto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1D440A" w:rsidRPr="004A1037" w14:paraId="62CD9B86" w14:textId="77777777" w:rsidTr="0EE56819">
        <w:tc>
          <w:tcPr>
            <w:tcW w:w="4675" w:type="dxa"/>
            <w:shd w:val="clear" w:color="auto" w:fill="18154C"/>
            <w:vAlign w:val="center"/>
          </w:tcPr>
          <w:p w14:paraId="1C0501CE" w14:textId="77777777" w:rsidR="001D440A" w:rsidRPr="004A1037" w:rsidRDefault="001D440A" w:rsidP="0EE56819">
            <w:pPr>
              <w:jc w:val="center"/>
              <w:rPr>
                <w:b/>
                <w:bCs/>
              </w:rPr>
            </w:pPr>
            <w:r w:rsidRPr="0EE56819">
              <w:rPr>
                <w:b/>
                <w:bCs/>
              </w:rPr>
              <w:t>Property</w:t>
            </w:r>
          </w:p>
        </w:tc>
        <w:tc>
          <w:tcPr>
            <w:tcW w:w="4675" w:type="dxa"/>
            <w:shd w:val="clear" w:color="auto" w:fill="18154C"/>
            <w:vAlign w:val="center"/>
          </w:tcPr>
          <w:p w14:paraId="0722F2E9" w14:textId="77777777" w:rsidR="001D440A" w:rsidRPr="004A1037" w:rsidRDefault="001D440A" w:rsidP="0EE56819">
            <w:pPr>
              <w:jc w:val="center"/>
              <w:rPr>
                <w:b/>
                <w:bCs/>
              </w:rPr>
            </w:pPr>
            <w:r w:rsidRPr="0EE56819">
              <w:rPr>
                <w:b/>
                <w:bCs/>
              </w:rPr>
              <w:t>Description</w:t>
            </w:r>
          </w:p>
        </w:tc>
      </w:tr>
      <w:tr w:rsidR="6BEF5308" w14:paraId="2939E762" w14:textId="77777777" w:rsidTr="0EE56819">
        <w:trPr>
          <w:trHeight w:val="300"/>
        </w:trPr>
        <w:tc>
          <w:tcPr>
            <w:tcW w:w="4675" w:type="dxa"/>
            <w:vAlign w:val="center"/>
          </w:tcPr>
          <w:p w14:paraId="7F63C722" w14:textId="60711831" w:rsidR="28F2717D" w:rsidRDefault="28F2717D" w:rsidP="6BEF5308">
            <w:r w:rsidRPr="6BEF5308">
              <w:t>Selectica CLM User Account with SSO Bypass</w:t>
            </w:r>
          </w:p>
        </w:tc>
        <w:tc>
          <w:tcPr>
            <w:tcW w:w="4675" w:type="dxa"/>
            <w:vAlign w:val="center"/>
          </w:tcPr>
          <w:p w14:paraId="5004D3A4" w14:textId="52DE334D" w:rsidR="28F2717D" w:rsidRPr="001E7E26" w:rsidRDefault="28F2717D" w:rsidP="6BEF5308">
            <w:r w:rsidRPr="001E7E26">
              <w:t xml:space="preserve">PepsiCo Provided </w:t>
            </w:r>
            <w:r w:rsidRPr="001E7E26">
              <w:rPr>
                <w:color w:val="FF0000"/>
              </w:rPr>
              <w:t>Email Address</w:t>
            </w:r>
            <w:r w:rsidR="00EC75E7" w:rsidRPr="001E7E26">
              <w:rPr>
                <w:color w:val="FF0000"/>
              </w:rPr>
              <w:t>(s)</w:t>
            </w:r>
          </w:p>
        </w:tc>
      </w:tr>
      <w:tr w:rsidR="001D440A" w:rsidRPr="004A1037" w14:paraId="524B40B9" w14:textId="77777777" w:rsidTr="0EE56819">
        <w:tc>
          <w:tcPr>
            <w:tcW w:w="4675" w:type="dxa"/>
            <w:vAlign w:val="center"/>
          </w:tcPr>
          <w:p w14:paraId="04D45D71" w14:textId="77777777" w:rsidR="001D440A" w:rsidRPr="004A1037" w:rsidRDefault="001D440A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Data Source</w:t>
            </w:r>
          </w:p>
        </w:tc>
        <w:tc>
          <w:tcPr>
            <w:tcW w:w="4675" w:type="dxa"/>
            <w:vAlign w:val="center"/>
          </w:tcPr>
          <w:p w14:paraId="621171E5" w14:textId="5FF72B2E" w:rsidR="001D440A" w:rsidRPr="004A1037" w:rsidRDefault="0056623B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 xml:space="preserve">Selectica CLM </w:t>
            </w:r>
          </w:p>
        </w:tc>
      </w:tr>
      <w:tr w:rsidR="001D440A" w:rsidRPr="004A1037" w14:paraId="4297EB47" w14:textId="77777777" w:rsidTr="0EE56819">
        <w:tc>
          <w:tcPr>
            <w:tcW w:w="4675" w:type="dxa"/>
            <w:vAlign w:val="center"/>
          </w:tcPr>
          <w:p w14:paraId="2BFECD94" w14:textId="77777777" w:rsidR="001D440A" w:rsidRPr="004A1037" w:rsidRDefault="001D440A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Data Target</w:t>
            </w:r>
          </w:p>
        </w:tc>
        <w:tc>
          <w:tcPr>
            <w:tcW w:w="4675" w:type="dxa"/>
            <w:vAlign w:val="center"/>
          </w:tcPr>
          <w:p w14:paraId="69216E78" w14:textId="58AE23F2" w:rsidR="001D440A" w:rsidRPr="004A1037" w:rsidRDefault="0087098E" w:rsidP="00FC0B0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Delivery to </w:t>
            </w:r>
            <w:commentRangeStart w:id="13"/>
            <w:r>
              <w:rPr>
                <w:rFonts w:cstheme="minorHAnsi"/>
              </w:rPr>
              <w:t xml:space="preserve">SFTP </w:t>
            </w:r>
            <w:commentRangeEnd w:id="13"/>
            <w:r w:rsidR="00514494">
              <w:rPr>
                <w:rStyle w:val="CommentReference"/>
                <w:rFonts w:cstheme="minorHAnsi"/>
                <w:sz w:val="20"/>
                <w:szCs w:val="20"/>
              </w:rPr>
              <w:commentReference w:id="13"/>
            </w:r>
            <w:r>
              <w:rPr>
                <w:rFonts w:cstheme="minorHAnsi"/>
              </w:rPr>
              <w:t>for PepsiCo</w:t>
            </w:r>
            <w:r w:rsidR="00B209B2">
              <w:rPr>
                <w:rFonts w:cstheme="minorHAnsi"/>
              </w:rPr>
              <w:t>’s use with Terzo 3</w:t>
            </w:r>
            <w:r w:rsidR="00B209B2" w:rsidRPr="00B209B2">
              <w:rPr>
                <w:rFonts w:cstheme="minorHAnsi"/>
                <w:vertAlign w:val="superscript"/>
              </w:rPr>
              <w:t>rd</w:t>
            </w:r>
            <w:r w:rsidR="00B209B2">
              <w:rPr>
                <w:rFonts w:cstheme="minorHAnsi"/>
              </w:rPr>
              <w:t xml:space="preserve"> Party</w:t>
            </w:r>
          </w:p>
        </w:tc>
      </w:tr>
      <w:tr w:rsidR="001D440A" w:rsidRPr="004A1037" w14:paraId="144112F2" w14:textId="77777777" w:rsidTr="0EE56819">
        <w:tc>
          <w:tcPr>
            <w:tcW w:w="4675" w:type="dxa"/>
            <w:vAlign w:val="center"/>
          </w:tcPr>
          <w:p w14:paraId="5929DC08" w14:textId="77777777" w:rsidR="001D440A" w:rsidRPr="004A1037" w:rsidRDefault="00547FA2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Data Format</w:t>
            </w:r>
          </w:p>
        </w:tc>
        <w:tc>
          <w:tcPr>
            <w:tcW w:w="4675" w:type="dxa"/>
            <w:vAlign w:val="center"/>
          </w:tcPr>
          <w:p w14:paraId="35EB058F" w14:textId="16234889" w:rsidR="001D440A" w:rsidRPr="004A1037" w:rsidRDefault="00514494" w:rsidP="00FC0B0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.zip with </w:t>
            </w:r>
            <w:r w:rsidR="00234D8D" w:rsidRPr="004A1037">
              <w:rPr>
                <w:rFonts w:cstheme="minorHAnsi"/>
              </w:rPr>
              <w:t>.csv &amp; various attachment file formats</w:t>
            </w:r>
          </w:p>
        </w:tc>
      </w:tr>
      <w:tr w:rsidR="00547FA2" w:rsidRPr="004A1037" w14:paraId="7C0E17BA" w14:textId="77777777" w:rsidTr="0EE56819">
        <w:tc>
          <w:tcPr>
            <w:tcW w:w="4675" w:type="dxa"/>
            <w:vAlign w:val="center"/>
          </w:tcPr>
          <w:p w14:paraId="1F809925" w14:textId="77777777" w:rsidR="00547FA2" w:rsidRPr="004A1037" w:rsidRDefault="00547FA2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Transport Protocol</w:t>
            </w:r>
          </w:p>
        </w:tc>
        <w:tc>
          <w:tcPr>
            <w:tcW w:w="4675" w:type="dxa"/>
            <w:vAlign w:val="center"/>
          </w:tcPr>
          <w:p w14:paraId="237FE201" w14:textId="7229AEA5" w:rsidR="00547FA2" w:rsidRPr="004A1037" w:rsidRDefault="0056623B" w:rsidP="00FC0B0D">
            <w:pPr>
              <w:rPr>
                <w:rFonts w:cstheme="minorHAnsi"/>
              </w:rPr>
            </w:pPr>
            <w:r w:rsidRPr="00B209B2">
              <w:rPr>
                <w:rFonts w:cstheme="minorHAnsi"/>
                <w:color w:val="EE0000"/>
              </w:rPr>
              <w:t>SFTP</w:t>
            </w:r>
          </w:p>
        </w:tc>
      </w:tr>
      <w:tr w:rsidR="00547FA2" w:rsidRPr="004A1037" w14:paraId="62F4E7CB" w14:textId="77777777" w:rsidTr="0EE56819">
        <w:tc>
          <w:tcPr>
            <w:tcW w:w="4675" w:type="dxa"/>
          </w:tcPr>
          <w:p w14:paraId="43B132D5" w14:textId="77777777" w:rsidR="00547FA2" w:rsidRPr="004A1037" w:rsidRDefault="00547FA2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Directory/Path</w:t>
            </w:r>
          </w:p>
        </w:tc>
        <w:tc>
          <w:tcPr>
            <w:tcW w:w="4675" w:type="dxa"/>
          </w:tcPr>
          <w:p w14:paraId="7FF7DD62" w14:textId="06BA48B1" w:rsidR="00547FA2" w:rsidRPr="004A1037" w:rsidRDefault="0056623B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 xml:space="preserve">SFTP / </w:t>
            </w:r>
            <w:r w:rsidR="00353F40">
              <w:rPr>
                <w:rFonts w:cstheme="minorHAnsi"/>
              </w:rPr>
              <w:t>Single f</w:t>
            </w:r>
            <w:r w:rsidRPr="004A1037">
              <w:rPr>
                <w:rFonts w:cstheme="minorHAnsi"/>
              </w:rPr>
              <w:t xml:space="preserve">older </w:t>
            </w:r>
            <w:r w:rsidR="00353F40">
              <w:rPr>
                <w:rFonts w:cstheme="minorHAnsi"/>
              </w:rPr>
              <w:t>with .zip containing all files</w:t>
            </w:r>
          </w:p>
        </w:tc>
      </w:tr>
      <w:tr w:rsidR="00547FA2" w:rsidRPr="004A1037" w14:paraId="7475E998" w14:textId="77777777" w:rsidTr="0EE56819">
        <w:tc>
          <w:tcPr>
            <w:tcW w:w="4675" w:type="dxa"/>
          </w:tcPr>
          <w:p w14:paraId="686D45DD" w14:textId="77777777" w:rsidR="00547FA2" w:rsidRPr="00B209B2" w:rsidRDefault="00547FA2" w:rsidP="00FC0B0D">
            <w:pPr>
              <w:rPr>
                <w:rFonts w:cstheme="minorHAnsi"/>
                <w:color w:val="EE0000"/>
              </w:rPr>
            </w:pPr>
            <w:r w:rsidRPr="00B209B2">
              <w:rPr>
                <w:rFonts w:cstheme="minorHAnsi"/>
                <w:color w:val="EE0000"/>
              </w:rPr>
              <w:t>Launch Initiator</w:t>
            </w:r>
          </w:p>
        </w:tc>
        <w:tc>
          <w:tcPr>
            <w:tcW w:w="4675" w:type="dxa"/>
          </w:tcPr>
          <w:p w14:paraId="431E1770" w14:textId="73317458" w:rsidR="00547FA2" w:rsidRPr="004A1037" w:rsidRDefault="009079BA" w:rsidP="00FC0B0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Interface </w:t>
            </w:r>
          </w:p>
        </w:tc>
      </w:tr>
      <w:tr w:rsidR="00547FA2" w:rsidRPr="004A1037" w14:paraId="2786514E" w14:textId="77777777" w:rsidTr="0EE56819">
        <w:tc>
          <w:tcPr>
            <w:tcW w:w="4675" w:type="dxa"/>
            <w:vAlign w:val="center"/>
          </w:tcPr>
          <w:p w14:paraId="6A8F581D" w14:textId="77777777" w:rsidR="00547FA2" w:rsidRPr="00B209B2" w:rsidRDefault="00547FA2" w:rsidP="00FC0B0D">
            <w:pPr>
              <w:rPr>
                <w:rFonts w:cstheme="minorHAnsi"/>
                <w:color w:val="EE0000"/>
              </w:rPr>
            </w:pPr>
            <w:r w:rsidRPr="00B209B2">
              <w:rPr>
                <w:rFonts w:cstheme="minorHAnsi"/>
                <w:color w:val="EE0000"/>
              </w:rPr>
              <w:t>Launch Modes</w:t>
            </w:r>
          </w:p>
        </w:tc>
        <w:tc>
          <w:tcPr>
            <w:tcW w:w="4675" w:type="dxa"/>
            <w:vAlign w:val="center"/>
          </w:tcPr>
          <w:p w14:paraId="18343FF5" w14:textId="5A40F210" w:rsidR="00547FA2" w:rsidRPr="004A1037" w:rsidRDefault="009079BA" w:rsidP="00FC0B0D">
            <w:pPr>
              <w:rPr>
                <w:rFonts w:cstheme="minorHAnsi"/>
              </w:rPr>
            </w:pPr>
            <w:r>
              <w:rPr>
                <w:rFonts w:cstheme="minorHAnsi"/>
              </w:rPr>
              <w:t>Scheduled &amp; One-Time</w:t>
            </w:r>
          </w:p>
        </w:tc>
      </w:tr>
      <w:tr w:rsidR="00547FA2" w:rsidRPr="004A1037" w14:paraId="70EDD122" w14:textId="77777777" w:rsidTr="0EE56819">
        <w:tc>
          <w:tcPr>
            <w:tcW w:w="4675" w:type="dxa"/>
            <w:vAlign w:val="center"/>
          </w:tcPr>
          <w:p w14:paraId="3510F4F0" w14:textId="77777777" w:rsidR="00547FA2" w:rsidRPr="00B209B2" w:rsidRDefault="00547FA2" w:rsidP="00FC0B0D">
            <w:pPr>
              <w:rPr>
                <w:rFonts w:cstheme="minorHAnsi"/>
                <w:color w:val="EE0000"/>
              </w:rPr>
            </w:pPr>
            <w:r w:rsidRPr="00B209B2">
              <w:rPr>
                <w:rFonts w:cstheme="minorHAnsi"/>
                <w:color w:val="EE0000"/>
              </w:rPr>
              <w:t>Estimated File Size</w:t>
            </w:r>
          </w:p>
        </w:tc>
        <w:tc>
          <w:tcPr>
            <w:tcW w:w="4675" w:type="dxa"/>
            <w:vAlign w:val="center"/>
          </w:tcPr>
          <w:p w14:paraId="6691581A" w14:textId="16BB1917" w:rsidR="00547FA2" w:rsidRPr="00B209B2" w:rsidRDefault="00B209B2" w:rsidP="00FC0B0D">
            <w:pPr>
              <w:rPr>
                <w:rFonts w:cstheme="minorHAnsi"/>
                <w:color w:val="EE0000"/>
              </w:rPr>
            </w:pPr>
            <w:r w:rsidRPr="00B209B2">
              <w:rPr>
                <w:rFonts w:cstheme="minorHAnsi"/>
                <w:color w:val="EE0000"/>
              </w:rPr>
              <w:t>Remove?, could vary based on BO &amp; date range selected</w:t>
            </w:r>
          </w:p>
        </w:tc>
      </w:tr>
      <w:tr w:rsidR="00547FA2" w:rsidRPr="004A1037" w14:paraId="3108CDED" w14:textId="77777777" w:rsidTr="0EE56819">
        <w:tc>
          <w:tcPr>
            <w:tcW w:w="4675" w:type="dxa"/>
            <w:vAlign w:val="center"/>
          </w:tcPr>
          <w:p w14:paraId="6E7CF092" w14:textId="77777777" w:rsidR="00547FA2" w:rsidRPr="004A1037" w:rsidRDefault="00547FA2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Logging</w:t>
            </w:r>
          </w:p>
        </w:tc>
        <w:tc>
          <w:tcPr>
            <w:tcW w:w="4675" w:type="dxa"/>
            <w:vAlign w:val="center"/>
          </w:tcPr>
          <w:p w14:paraId="4A260E8B" w14:textId="256EC47B" w:rsidR="00547FA2" w:rsidRPr="004A1037" w:rsidRDefault="00234D8D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Success &amp; Error</w:t>
            </w:r>
          </w:p>
        </w:tc>
      </w:tr>
      <w:tr w:rsidR="00547FA2" w:rsidRPr="004A1037" w14:paraId="25C65B3C" w14:textId="77777777" w:rsidTr="0EE56819">
        <w:tc>
          <w:tcPr>
            <w:tcW w:w="4675" w:type="dxa"/>
            <w:vAlign w:val="center"/>
          </w:tcPr>
          <w:p w14:paraId="39D0D85C" w14:textId="1B6B4ABE" w:rsidR="00547FA2" w:rsidRPr="004A1037" w:rsidRDefault="00B209B2" w:rsidP="00FC0B0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Metadata </w:t>
            </w:r>
            <w:r w:rsidR="00547FA2" w:rsidRPr="004A1037">
              <w:rPr>
                <w:rFonts w:cstheme="minorHAnsi"/>
              </w:rPr>
              <w:t>File Naming Convention</w:t>
            </w:r>
          </w:p>
        </w:tc>
        <w:tc>
          <w:tcPr>
            <w:tcW w:w="4675" w:type="dxa"/>
            <w:vAlign w:val="center"/>
          </w:tcPr>
          <w:p w14:paraId="7825DFB9" w14:textId="77777777" w:rsidR="00547FA2" w:rsidRDefault="006E7351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Component</w:t>
            </w:r>
            <w:r w:rsidR="005115D7">
              <w:rPr>
                <w:rFonts w:cstheme="minorHAnsi"/>
              </w:rPr>
              <w:t>name.value</w:t>
            </w:r>
            <w:r w:rsidRPr="004A1037">
              <w:rPr>
                <w:rFonts w:cstheme="minorHAnsi"/>
              </w:rPr>
              <w:t>.time/</w:t>
            </w:r>
            <w:commentRangeStart w:id="14"/>
            <w:r w:rsidRPr="004A1037">
              <w:rPr>
                <w:rFonts w:cstheme="minorHAnsi"/>
              </w:rPr>
              <w:t>datestamp</w:t>
            </w:r>
            <w:commentRangeEnd w:id="14"/>
            <w:r>
              <w:rPr>
                <w:rStyle w:val="CommentReference"/>
                <w:rFonts w:cstheme="minorHAnsi"/>
                <w:sz w:val="20"/>
                <w:szCs w:val="20"/>
              </w:rPr>
              <w:commentReference w:id="14"/>
            </w:r>
          </w:p>
          <w:p w14:paraId="1C092468" w14:textId="5C044472" w:rsidR="005115D7" w:rsidRPr="00E10D23" w:rsidRDefault="005115D7" w:rsidP="00FC0B0D">
            <w:pPr>
              <w:rPr>
                <w:rFonts w:cstheme="minorHAnsi"/>
                <w:i/>
                <w:iCs/>
              </w:rPr>
            </w:pPr>
            <w:r w:rsidRPr="00E10D23">
              <w:rPr>
                <w:rFonts w:cstheme="minorHAnsi"/>
                <w:i/>
                <w:iCs/>
              </w:rPr>
              <w:t xml:space="preserve">Ex: </w:t>
            </w:r>
            <w:r w:rsidR="006B3274" w:rsidRPr="00E10D23">
              <w:rPr>
                <w:rFonts w:cstheme="minorHAnsi"/>
                <w:i/>
                <w:iCs/>
              </w:rPr>
              <w:t>GPE_Summary_03252026_070242.csv</w:t>
            </w:r>
          </w:p>
        </w:tc>
      </w:tr>
      <w:tr w:rsidR="00547FA2" w:rsidRPr="004A1037" w14:paraId="2842286B" w14:textId="77777777" w:rsidTr="0EE56819">
        <w:tc>
          <w:tcPr>
            <w:tcW w:w="4675" w:type="dxa"/>
            <w:vAlign w:val="center"/>
          </w:tcPr>
          <w:p w14:paraId="45A6E224" w14:textId="77777777" w:rsidR="00547FA2" w:rsidRPr="004A1037" w:rsidRDefault="00547FA2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Encoding</w:t>
            </w:r>
          </w:p>
        </w:tc>
        <w:tc>
          <w:tcPr>
            <w:tcW w:w="4675" w:type="dxa"/>
            <w:vAlign w:val="center"/>
          </w:tcPr>
          <w:p w14:paraId="2E3E54A6" w14:textId="77777777" w:rsidR="00547FA2" w:rsidRPr="004A1037" w:rsidRDefault="00547FA2" w:rsidP="00FC0B0D">
            <w:pPr>
              <w:rPr>
                <w:rFonts w:cstheme="minorHAnsi"/>
              </w:rPr>
            </w:pPr>
          </w:p>
        </w:tc>
      </w:tr>
      <w:tr w:rsidR="00547FA2" w:rsidRPr="004A1037" w14:paraId="18117F86" w14:textId="77777777" w:rsidTr="0EE56819">
        <w:tc>
          <w:tcPr>
            <w:tcW w:w="4675" w:type="dxa"/>
            <w:vAlign w:val="center"/>
          </w:tcPr>
          <w:p w14:paraId="0D15489F" w14:textId="77777777" w:rsidR="00547FA2" w:rsidRPr="004A1037" w:rsidRDefault="00547FA2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Breaking</w:t>
            </w:r>
          </w:p>
        </w:tc>
        <w:tc>
          <w:tcPr>
            <w:tcW w:w="4675" w:type="dxa"/>
            <w:vAlign w:val="center"/>
          </w:tcPr>
          <w:p w14:paraId="048FB4A3" w14:textId="77777777" w:rsidR="00547FA2" w:rsidRPr="004A1037" w:rsidRDefault="00547FA2" w:rsidP="00FC0B0D">
            <w:pPr>
              <w:rPr>
                <w:rFonts w:cstheme="minorHAnsi"/>
              </w:rPr>
            </w:pPr>
          </w:p>
        </w:tc>
      </w:tr>
      <w:tr w:rsidR="00547FA2" w:rsidRPr="004A1037" w14:paraId="44807D11" w14:textId="77777777" w:rsidTr="0EE56819">
        <w:tc>
          <w:tcPr>
            <w:tcW w:w="4675" w:type="dxa"/>
            <w:vAlign w:val="center"/>
          </w:tcPr>
          <w:p w14:paraId="7255F4E5" w14:textId="77777777" w:rsidR="00547FA2" w:rsidRPr="004A1037" w:rsidRDefault="00547FA2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EOL Format</w:t>
            </w:r>
          </w:p>
        </w:tc>
        <w:tc>
          <w:tcPr>
            <w:tcW w:w="4675" w:type="dxa"/>
            <w:vAlign w:val="center"/>
          </w:tcPr>
          <w:p w14:paraId="66A0DE64" w14:textId="77777777" w:rsidR="00547FA2" w:rsidRPr="004A1037" w:rsidRDefault="00547FA2" w:rsidP="00FC0B0D">
            <w:pPr>
              <w:rPr>
                <w:rFonts w:cstheme="minorHAnsi"/>
              </w:rPr>
            </w:pPr>
          </w:p>
        </w:tc>
      </w:tr>
      <w:tr w:rsidR="00547FA2" w:rsidRPr="004A1037" w14:paraId="10B602E0" w14:textId="77777777" w:rsidTr="0EE56819">
        <w:tc>
          <w:tcPr>
            <w:tcW w:w="4675" w:type="dxa"/>
            <w:vAlign w:val="center"/>
          </w:tcPr>
          <w:p w14:paraId="104ACDBF" w14:textId="77777777" w:rsidR="00547FA2" w:rsidRPr="004A1037" w:rsidRDefault="00547FA2" w:rsidP="00FC0B0D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Field Separator</w:t>
            </w:r>
          </w:p>
        </w:tc>
        <w:tc>
          <w:tcPr>
            <w:tcW w:w="4675" w:type="dxa"/>
            <w:vAlign w:val="center"/>
          </w:tcPr>
          <w:p w14:paraId="20C3C053" w14:textId="77777777" w:rsidR="00547FA2" w:rsidRPr="004A1037" w:rsidRDefault="00547FA2" w:rsidP="00FC0B0D">
            <w:pPr>
              <w:rPr>
                <w:rFonts w:cstheme="minorHAnsi"/>
              </w:rPr>
            </w:pPr>
          </w:p>
        </w:tc>
      </w:tr>
    </w:tbl>
    <w:p w14:paraId="6FEAE90A" w14:textId="77777777" w:rsidR="00FB4FFA" w:rsidRPr="004A1037" w:rsidRDefault="00FB4FFA" w:rsidP="00FC0B0D">
      <w:pPr>
        <w:pStyle w:val="Heading2"/>
        <w:rPr>
          <w:rFonts w:asciiTheme="minorHAnsi" w:hAnsiTheme="minorHAnsi" w:cstheme="minorHAnsi"/>
        </w:rPr>
      </w:pPr>
    </w:p>
    <w:p w14:paraId="058BB86E" w14:textId="68972B42" w:rsidR="00F91B87" w:rsidRPr="004A1037" w:rsidRDefault="00183C9F" w:rsidP="6BEF5308">
      <w:pPr>
        <w:pStyle w:val="Heading2"/>
        <w:rPr>
          <w:rFonts w:asciiTheme="minorHAnsi" w:hAnsiTheme="minorHAnsi" w:cstheme="minorBidi"/>
        </w:rPr>
      </w:pPr>
      <w:bookmarkStart w:id="15" w:name="_Toc373461123"/>
      <w:commentRangeStart w:id="16"/>
      <w:r w:rsidRPr="6BEF5308">
        <w:rPr>
          <w:rFonts w:asciiTheme="minorHAnsi" w:hAnsiTheme="minorHAnsi" w:cstheme="minorBidi"/>
        </w:rPr>
        <w:t>Samp</w:t>
      </w:r>
      <w:r w:rsidR="00F91B87" w:rsidRPr="6BEF5308">
        <w:rPr>
          <w:rFonts w:asciiTheme="minorHAnsi" w:hAnsiTheme="minorHAnsi" w:cstheme="minorBidi"/>
        </w:rPr>
        <w:t>l</w:t>
      </w:r>
      <w:r w:rsidRPr="6BEF5308">
        <w:rPr>
          <w:rFonts w:asciiTheme="minorHAnsi" w:hAnsiTheme="minorHAnsi" w:cstheme="minorBidi"/>
        </w:rPr>
        <w:t>e Data</w:t>
      </w:r>
      <w:bookmarkEnd w:id="15"/>
      <w:commentRangeEnd w:id="16"/>
      <w:r w:rsidRPr="004A1037">
        <w:rPr>
          <w:rStyle w:val="CommentReference"/>
          <w:rFonts w:asciiTheme="minorHAnsi" w:hAnsiTheme="minorHAnsi" w:cstheme="minorBidi"/>
          <w:sz w:val="26"/>
          <w:szCs w:val="26"/>
        </w:rPr>
        <w:commentReference w:id="16"/>
      </w:r>
    </w:p>
    <w:p w14:paraId="5C2EF5D4" w14:textId="43B1DB8D" w:rsidR="00183C9F" w:rsidRPr="004A1037" w:rsidRDefault="00F91B87" w:rsidP="00FC0B0D">
      <w:pPr>
        <w:rPr>
          <w:rFonts w:cstheme="minorHAnsi"/>
        </w:rPr>
      </w:pPr>
      <w:r w:rsidRPr="004A1037">
        <w:rPr>
          <w:rFonts w:cstheme="minorHAnsi"/>
        </w:rPr>
        <w:t xml:space="preserve">Please note: The sample data below is based on </w:t>
      </w:r>
      <w:r w:rsidR="00656300" w:rsidRPr="004A1037">
        <w:rPr>
          <w:rFonts w:cstheme="minorHAnsi"/>
        </w:rPr>
        <w:t xml:space="preserve">the current recurring Data Lake </w:t>
      </w:r>
      <w:r w:rsidR="0031085F">
        <w:rPr>
          <w:rFonts w:cstheme="minorHAnsi"/>
        </w:rPr>
        <w:t xml:space="preserve">SUMMARY </w:t>
      </w:r>
      <w:r w:rsidR="00656300" w:rsidRPr="004A1037">
        <w:rPr>
          <w:rFonts w:cstheme="minorHAnsi"/>
        </w:rPr>
        <w:t xml:space="preserve">extract for the GP-Europe (GPE) </w:t>
      </w:r>
      <w:commentRangeStart w:id="17"/>
      <w:commentRangeStart w:id="18"/>
      <w:r w:rsidR="00656300" w:rsidRPr="004A1037">
        <w:rPr>
          <w:rFonts w:cstheme="minorHAnsi"/>
        </w:rPr>
        <w:t>BO</w:t>
      </w:r>
      <w:r w:rsidR="00FC0B0D" w:rsidRPr="004A1037">
        <w:rPr>
          <w:rFonts w:cstheme="minorHAnsi"/>
        </w:rPr>
        <w:t>.</w:t>
      </w:r>
      <w:commentRangeEnd w:id="17"/>
      <w:r w:rsidR="00412C67" w:rsidRPr="004A1037">
        <w:rPr>
          <w:rStyle w:val="CommentReference"/>
          <w:rFonts w:cstheme="minorHAnsi"/>
          <w:sz w:val="20"/>
          <w:szCs w:val="20"/>
        </w:rPr>
        <w:commentReference w:id="17"/>
      </w:r>
      <w:commentRangeEnd w:id="18"/>
      <w:r w:rsidR="00D377A1" w:rsidRPr="004A1037">
        <w:rPr>
          <w:rStyle w:val="CommentReference"/>
          <w:rFonts w:cstheme="minorHAnsi"/>
          <w:sz w:val="20"/>
          <w:szCs w:val="20"/>
        </w:rPr>
        <w:commentReference w:id="18"/>
      </w:r>
    </w:p>
    <w:p w14:paraId="7A991232" w14:textId="77777777" w:rsidR="003D01E0" w:rsidRPr="001D7F62" w:rsidRDefault="003D01E0" w:rsidP="003D01E0">
      <w:pPr>
        <w:spacing w:after="0" w:line="240" w:lineRule="auto"/>
        <w:rPr>
          <w:rFonts w:eastAsia="Times New Roman" w:cstheme="minorHAnsi"/>
          <w:color w:val="000000"/>
          <w:sz w:val="18"/>
          <w:szCs w:val="18"/>
        </w:rPr>
      </w:pPr>
      <w:r w:rsidRPr="001D7F62">
        <w:rPr>
          <w:rFonts w:eastAsia="Times New Roman" w:cstheme="minorHAnsi"/>
          <w:color w:val="000000"/>
          <w:sz w:val="18"/>
          <w:szCs w:val="18"/>
        </w:rPr>
        <w:t>Summary.Tracking Num;Summary.Contract Number;Summary.Bundle Category;Summary.Changed Clauses;Summary.Used Clauses;Summary.Effective Clauses;Summary.Removed Clauses;Summary.Added Clauses;Summary.Is Document Changed;Summary.Direct Link;Summary.Contract Status;Summary.Is this a SwissCo contract (FLTC/FLTCE/FLTCP)?;Summary.Is the contract managed by Procurement?;Summary.Use a Template in myContracts?;Summary.Supplier Name;Summary.Additional Supplier Name 1;Summary.Additional Supplier Name 2;Summary.Legacy Supplier Name;Summary.Prior Contract Being Replaced (myContracts Contract Number);Summary.MWBE Contract;Summary.Function Owner;Summary.PO Number/Oracle BPA/SAP Contract;Summary.External Contract Number;Summary.Is pricing file enclosed?;Summary.Goods/Services Purchased;Summary.Contract Description;Summary.Primary Group;Summary.Secondary Group;Summary.Tertiary Group;Summary.Tertiary Group (Other);Summary.PepsiCo Legal Entity;Summary.PepsiCo Legal Entity (Other);Summary.Agreement Type;Summary.Est. Annual Purchase Year 1 - USD;Summary.Est. Annual Purchase Year 2 - USD;Summary.Est. Annual Purchase Year 3 - USD;Summary.Est. Annual Purchase Year 4 - USD;Summary.Est. Annual Purchase Year 5+ - USD;Summary.Total Estimated Spend;Summary.If Amendment</w:t>
      </w:r>
    </w:p>
    <w:p w14:paraId="6878A72F" w14:textId="77777777" w:rsidR="003D01E0" w:rsidRPr="004A1037" w:rsidRDefault="003D01E0" w:rsidP="00FB4FFA">
      <w:pPr>
        <w:pStyle w:val="Heading2"/>
        <w:rPr>
          <w:rFonts w:asciiTheme="minorHAnsi" w:hAnsiTheme="minorHAnsi" w:cstheme="minorHAnsi"/>
        </w:rPr>
      </w:pPr>
    </w:p>
    <w:p w14:paraId="23271CA3" w14:textId="60EB116A" w:rsidR="00F87093" w:rsidRPr="004A1037" w:rsidRDefault="00656300" w:rsidP="00F87093">
      <w:pPr>
        <w:rPr>
          <w:rFonts w:cstheme="minorHAnsi"/>
        </w:rPr>
      </w:pPr>
      <w:r w:rsidRPr="004A1037">
        <w:rPr>
          <w:rFonts w:cstheme="minorHAnsi"/>
        </w:rPr>
        <w:object w:dxaOrig="1508" w:dyaOrig="984" w14:anchorId="4DE18D00">
          <v:shape id="_x0000_i1026" type="#_x0000_t75" style="width:75.75pt;height:49.5pt" o:ole="">
            <v:imagedata r:id="rId23" o:title=""/>
          </v:shape>
          <o:OLEObject Type="Embed" ProgID="Excel.SheetMacroEnabled.12" ShapeID="_x0000_i1026" DrawAspect="Icon" ObjectID="_1840162921" r:id="rId24"/>
        </w:object>
      </w:r>
    </w:p>
    <w:p w14:paraId="712BDF81" w14:textId="6AF5883E" w:rsidR="00FC0B0D" w:rsidRPr="004A1037" w:rsidRDefault="00FC0B0D" w:rsidP="6BEF5308">
      <w:pPr>
        <w:pStyle w:val="Heading2"/>
        <w:rPr>
          <w:rFonts w:asciiTheme="minorHAnsi" w:hAnsiTheme="minorHAnsi" w:cstheme="minorBidi"/>
        </w:rPr>
      </w:pPr>
      <w:bookmarkStart w:id="19" w:name="_Toc1162817346"/>
      <w:r w:rsidRPr="6BEF5308">
        <w:rPr>
          <w:rFonts w:asciiTheme="minorHAnsi" w:hAnsiTheme="minorHAnsi" w:cstheme="minorBidi"/>
        </w:rPr>
        <w:t>Error Handling</w:t>
      </w:r>
      <w:bookmarkEnd w:id="19"/>
    </w:p>
    <w:p w14:paraId="3B2A4123" w14:textId="77777777" w:rsidR="00FC0B0D" w:rsidRPr="004A1037" w:rsidRDefault="00FC0B0D" w:rsidP="6BEF5308">
      <w:pPr>
        <w:pStyle w:val="Heading3"/>
        <w:rPr>
          <w:rFonts w:asciiTheme="minorHAnsi" w:hAnsiTheme="minorHAnsi" w:cstheme="minorBidi"/>
        </w:rPr>
      </w:pPr>
      <w:bookmarkStart w:id="20" w:name="_Toc1533790142"/>
      <w:r w:rsidRPr="6BEF5308">
        <w:rPr>
          <w:rFonts w:asciiTheme="minorHAnsi" w:hAnsiTheme="minorHAnsi" w:cstheme="minorBidi"/>
        </w:rPr>
        <w:t>Standard</w:t>
      </w:r>
      <w:bookmarkEnd w:id="20"/>
    </w:p>
    <w:p w14:paraId="5F11BD7F" w14:textId="3F46B704" w:rsidR="00FC0B0D" w:rsidRPr="004A1037" w:rsidRDefault="00FC0B0D" w:rsidP="00FC0B0D">
      <w:pPr>
        <w:rPr>
          <w:rFonts w:cstheme="minorHAnsi"/>
        </w:rPr>
      </w:pPr>
      <w:r w:rsidRPr="004A1037">
        <w:rPr>
          <w:rFonts w:cstheme="minorHAnsi"/>
        </w:rPr>
        <w:t xml:space="preserve">Interface </w:t>
      </w:r>
      <w:r w:rsidR="005632D2" w:rsidRPr="004A1037">
        <w:rPr>
          <w:rFonts w:cstheme="minorHAnsi"/>
        </w:rPr>
        <w:t>Extract</w:t>
      </w:r>
      <w:r w:rsidRPr="004A1037">
        <w:rPr>
          <w:rFonts w:cstheme="minorHAnsi"/>
        </w:rPr>
        <w:t xml:space="preserve"> </w:t>
      </w:r>
      <w:r w:rsidR="005632D2" w:rsidRPr="004A1037">
        <w:rPr>
          <w:rFonts w:cstheme="minorHAnsi"/>
        </w:rPr>
        <w:t>Success</w:t>
      </w:r>
      <w:r w:rsidRPr="004A1037">
        <w:rPr>
          <w:rFonts w:cstheme="minorHAnsi"/>
        </w:rPr>
        <w:t xml:space="preserve">/Errors will be captured from </w:t>
      </w:r>
      <w:r w:rsidR="005632D2" w:rsidRPr="004A1037">
        <w:rPr>
          <w:rFonts w:cstheme="minorHAnsi"/>
        </w:rPr>
        <w:t>Data Extract Interface</w:t>
      </w:r>
      <w:r w:rsidRPr="004A1037">
        <w:rPr>
          <w:rFonts w:cstheme="minorHAnsi"/>
        </w:rPr>
        <w:t xml:space="preserve"> process and will be sent via email Notification to the email specified in the interface setup.</w:t>
      </w:r>
    </w:p>
    <w:p w14:paraId="58859DBF" w14:textId="237C9C94" w:rsidR="005632D2" w:rsidRPr="00E10D23" w:rsidRDefault="002C38A6" w:rsidP="00E10D23">
      <w:pPr>
        <w:pStyle w:val="ListParagraph"/>
        <w:numPr>
          <w:ilvl w:val="0"/>
          <w:numId w:val="19"/>
        </w:numPr>
        <w:rPr>
          <w:rFonts w:cstheme="minorHAnsi"/>
          <w:b/>
          <w:bCs/>
          <w:color w:val="4472C4" w:themeColor="accent1"/>
        </w:rPr>
      </w:pPr>
      <w:r w:rsidRPr="00E10D23">
        <w:rPr>
          <w:rFonts w:cstheme="minorHAnsi"/>
          <w:b/>
          <w:bCs/>
          <w:color w:val="4472C4" w:themeColor="accent1"/>
        </w:rPr>
        <w:t>Success State</w:t>
      </w:r>
    </w:p>
    <w:p w14:paraId="50C01A44" w14:textId="193171D4" w:rsidR="008F421B" w:rsidRPr="004A1037" w:rsidRDefault="008F421B" w:rsidP="008F421B">
      <w:pPr>
        <w:pStyle w:val="ListParagraph"/>
        <w:numPr>
          <w:ilvl w:val="1"/>
          <w:numId w:val="18"/>
        </w:numPr>
        <w:rPr>
          <w:rFonts w:cstheme="minorHAnsi"/>
        </w:rPr>
      </w:pPr>
      <w:commentRangeStart w:id="21"/>
      <w:commentRangeStart w:id="22"/>
      <w:r w:rsidRPr="004A1037">
        <w:rPr>
          <w:rFonts w:cstheme="minorHAnsi"/>
        </w:rPr>
        <w:t>Metadata</w:t>
      </w:r>
      <w:commentRangeEnd w:id="21"/>
      <w:r w:rsidR="001A0C93" w:rsidRPr="004A1037">
        <w:rPr>
          <w:rStyle w:val="CommentReference"/>
          <w:rFonts w:cstheme="minorHAnsi"/>
          <w:sz w:val="20"/>
          <w:szCs w:val="20"/>
        </w:rPr>
        <w:commentReference w:id="21"/>
      </w:r>
      <w:commentRangeEnd w:id="22"/>
      <w:r w:rsidRPr="004A1037">
        <w:rPr>
          <w:rStyle w:val="CommentReference"/>
          <w:rFonts w:cstheme="minorHAnsi"/>
          <w:sz w:val="20"/>
          <w:szCs w:val="20"/>
        </w:rPr>
        <w:commentReference w:id="22"/>
      </w:r>
    </w:p>
    <w:p w14:paraId="5B7B737F" w14:textId="77777777" w:rsidR="00754BA9" w:rsidRPr="004A1037" w:rsidRDefault="00754BA9" w:rsidP="00754BA9">
      <w:pPr>
        <w:pStyle w:val="PlainText"/>
        <w:ind w:left="2160"/>
        <w:rPr>
          <w:rFonts w:asciiTheme="minorHAnsi" w:hAnsiTheme="minorHAnsi" w:cstheme="minorHAnsi"/>
          <w:sz w:val="20"/>
          <w:szCs w:val="20"/>
        </w:rPr>
      </w:pPr>
      <w:r w:rsidRPr="004A1037">
        <w:rPr>
          <w:rFonts w:asciiTheme="minorHAnsi" w:hAnsiTheme="minorHAnsi" w:cstheme="minorHAnsi"/>
          <w:sz w:val="20"/>
          <w:szCs w:val="20"/>
        </w:rPr>
        <w:t xml:space="preserve">From: pepsico@selectica.com &lt;pepsico@selectica.com&gt; </w:t>
      </w:r>
      <w:r w:rsidRPr="004A1037">
        <w:rPr>
          <w:rFonts w:asciiTheme="minorHAnsi" w:hAnsiTheme="minorHAnsi" w:cstheme="minorHAnsi"/>
          <w:sz w:val="20"/>
          <w:szCs w:val="20"/>
        </w:rPr>
        <w:br/>
        <w:t>Sent: Friday, May 8, 2026 10:24 PM</w:t>
      </w:r>
      <w:r w:rsidRPr="004A1037">
        <w:rPr>
          <w:rFonts w:asciiTheme="minorHAnsi" w:hAnsiTheme="minorHAnsi" w:cstheme="minorHAnsi"/>
          <w:sz w:val="20"/>
          <w:szCs w:val="20"/>
        </w:rPr>
        <w:br/>
        <w:t xml:space="preserve">To: </w:t>
      </w:r>
      <w:r w:rsidRPr="004A1037">
        <w:rPr>
          <w:rFonts w:asciiTheme="minorHAnsi" w:hAnsiTheme="minorHAnsi" w:cstheme="minorHAnsi"/>
          <w:color w:val="EE0000"/>
          <w:sz w:val="20"/>
          <w:szCs w:val="20"/>
        </w:rPr>
        <w:t>TBD</w:t>
      </w:r>
    </w:p>
    <w:p w14:paraId="5375070B" w14:textId="2078F5D3" w:rsidR="00754BA9" w:rsidRPr="004A1037" w:rsidRDefault="00754BA9" w:rsidP="00754BA9">
      <w:pPr>
        <w:pStyle w:val="PlainText"/>
        <w:ind w:left="2160"/>
        <w:rPr>
          <w:rFonts w:asciiTheme="minorHAnsi" w:hAnsiTheme="minorHAnsi" w:cstheme="minorHAnsi"/>
          <w:sz w:val="20"/>
          <w:szCs w:val="20"/>
        </w:rPr>
      </w:pPr>
      <w:r w:rsidRPr="004A1037">
        <w:rPr>
          <w:rFonts w:asciiTheme="minorHAnsi" w:hAnsiTheme="minorHAnsi" w:cstheme="minorHAnsi"/>
          <w:sz w:val="20"/>
          <w:szCs w:val="20"/>
        </w:rPr>
        <w:t>Subject: Metadata files have been successfully uploaded to SFTP server</w:t>
      </w:r>
    </w:p>
    <w:p w14:paraId="4B9C140D" w14:textId="77777777" w:rsidR="00754BA9" w:rsidRPr="004A1037" w:rsidRDefault="00754BA9" w:rsidP="00754BA9">
      <w:pPr>
        <w:pStyle w:val="PlainText"/>
        <w:ind w:left="2160"/>
        <w:rPr>
          <w:rFonts w:asciiTheme="minorHAnsi" w:hAnsiTheme="minorHAnsi" w:cstheme="minorHAnsi"/>
          <w:sz w:val="20"/>
          <w:szCs w:val="20"/>
        </w:rPr>
      </w:pPr>
    </w:p>
    <w:p w14:paraId="3DBA1582" w14:textId="77777777" w:rsidR="00754BA9" w:rsidRPr="004A1037" w:rsidRDefault="00754BA9" w:rsidP="00754BA9">
      <w:pPr>
        <w:pStyle w:val="PlainText"/>
        <w:ind w:left="2160"/>
        <w:rPr>
          <w:rFonts w:asciiTheme="minorHAnsi" w:hAnsiTheme="minorHAnsi" w:cstheme="minorHAnsi"/>
          <w:sz w:val="20"/>
          <w:szCs w:val="20"/>
        </w:rPr>
      </w:pPr>
      <w:r w:rsidRPr="004A1037">
        <w:rPr>
          <w:rFonts w:asciiTheme="minorHAnsi" w:hAnsiTheme="minorHAnsi" w:cstheme="minorHAnsi"/>
          <w:sz w:val="20"/>
          <w:szCs w:val="20"/>
        </w:rPr>
        <w:t>Upload timestamp: 2026-05-08 22:24:16 PDT</w:t>
      </w:r>
    </w:p>
    <w:p w14:paraId="26D7ED73" w14:textId="77777777" w:rsidR="00754BA9" w:rsidRPr="004A1037" w:rsidRDefault="00754BA9" w:rsidP="00754BA9">
      <w:pPr>
        <w:pStyle w:val="PlainText"/>
        <w:ind w:left="2160"/>
        <w:rPr>
          <w:rFonts w:asciiTheme="minorHAnsi" w:hAnsiTheme="minorHAnsi" w:cstheme="minorHAnsi"/>
          <w:sz w:val="20"/>
          <w:szCs w:val="20"/>
        </w:rPr>
      </w:pPr>
    </w:p>
    <w:p w14:paraId="44BD2AB8" w14:textId="77777777" w:rsidR="00754BA9" w:rsidRPr="004A1037" w:rsidRDefault="00754BA9" w:rsidP="00754BA9">
      <w:pPr>
        <w:pStyle w:val="PlainText"/>
        <w:ind w:left="2160"/>
        <w:rPr>
          <w:rFonts w:asciiTheme="minorHAnsi" w:hAnsiTheme="minorHAnsi" w:cstheme="minorHAnsi"/>
          <w:sz w:val="20"/>
          <w:szCs w:val="20"/>
        </w:rPr>
      </w:pPr>
      <w:r w:rsidRPr="004A1037">
        <w:rPr>
          <w:rFonts w:asciiTheme="minorHAnsi" w:hAnsiTheme="minorHAnsi" w:cstheme="minorHAnsi"/>
          <w:sz w:val="20"/>
          <w:szCs w:val="20"/>
        </w:rPr>
        <w:t>Uploaded files with sizes:</w:t>
      </w:r>
    </w:p>
    <w:p w14:paraId="281CBBCC" w14:textId="77777777" w:rsidR="00754BA9" w:rsidRPr="004A1037" w:rsidRDefault="00754BA9" w:rsidP="00754BA9">
      <w:pPr>
        <w:pStyle w:val="PlainText"/>
        <w:ind w:left="2160"/>
        <w:rPr>
          <w:rFonts w:asciiTheme="minorHAnsi" w:hAnsiTheme="minorHAnsi" w:cstheme="minorHAnsi"/>
          <w:sz w:val="20"/>
          <w:szCs w:val="20"/>
        </w:rPr>
      </w:pPr>
      <w:r w:rsidRPr="004A1037">
        <w:rPr>
          <w:rFonts w:asciiTheme="minorHAnsi" w:hAnsiTheme="minorHAnsi" w:cstheme="minorHAnsi"/>
          <w:sz w:val="20"/>
          <w:szCs w:val="20"/>
        </w:rPr>
        <w:t>MetaData_08052026_200001.zip.gpg | 105369030 bytes</w:t>
      </w:r>
    </w:p>
    <w:p w14:paraId="715D4A9D" w14:textId="77777777" w:rsidR="00754BA9" w:rsidRPr="004A1037" w:rsidRDefault="00754BA9" w:rsidP="00754BA9">
      <w:pPr>
        <w:pStyle w:val="PlainText"/>
        <w:ind w:left="2160"/>
        <w:rPr>
          <w:rFonts w:asciiTheme="minorHAnsi" w:hAnsiTheme="minorHAnsi" w:cstheme="minorHAnsi"/>
          <w:sz w:val="20"/>
          <w:szCs w:val="20"/>
        </w:rPr>
      </w:pPr>
      <w:r w:rsidRPr="004A1037">
        <w:rPr>
          <w:rFonts w:asciiTheme="minorHAnsi" w:hAnsiTheme="minorHAnsi" w:cstheme="minorHAnsi"/>
          <w:sz w:val="20"/>
          <w:szCs w:val="20"/>
        </w:rPr>
        <w:t>MetaData_08052026_200001.zip.gpg.</w:t>
      </w:r>
      <w:commentRangeStart w:id="23"/>
      <w:r w:rsidRPr="004A1037">
        <w:rPr>
          <w:rFonts w:asciiTheme="minorHAnsi" w:hAnsiTheme="minorHAnsi" w:cstheme="minorHAnsi"/>
          <w:sz w:val="20"/>
          <w:szCs w:val="20"/>
        </w:rPr>
        <w:t>sha256</w:t>
      </w:r>
      <w:commentRangeEnd w:id="23"/>
      <w:r w:rsidRPr="004A1037">
        <w:rPr>
          <w:rStyle w:val="CommentReference"/>
          <w:rFonts w:asciiTheme="minorHAnsi" w:hAnsiTheme="minorHAnsi" w:cstheme="minorHAnsi"/>
          <w:sz w:val="20"/>
          <w:szCs w:val="20"/>
        </w:rPr>
        <w:commentReference w:id="23"/>
      </w:r>
      <w:r w:rsidRPr="004A1037">
        <w:rPr>
          <w:rFonts w:asciiTheme="minorHAnsi" w:hAnsiTheme="minorHAnsi" w:cstheme="minorHAnsi"/>
          <w:sz w:val="20"/>
          <w:szCs w:val="20"/>
        </w:rPr>
        <w:t xml:space="preserve"> | 139 bytes</w:t>
      </w:r>
    </w:p>
    <w:p w14:paraId="23044A25" w14:textId="77777777" w:rsidR="00754BA9" w:rsidRPr="004A1037" w:rsidRDefault="00754BA9" w:rsidP="00754BA9">
      <w:pPr>
        <w:pStyle w:val="PlainText"/>
        <w:ind w:left="2160"/>
        <w:rPr>
          <w:rFonts w:asciiTheme="minorHAnsi" w:hAnsiTheme="minorHAnsi" w:cstheme="minorHAnsi"/>
          <w:sz w:val="20"/>
          <w:szCs w:val="20"/>
        </w:rPr>
      </w:pPr>
    </w:p>
    <w:p w14:paraId="769D3080" w14:textId="77777777" w:rsidR="00754BA9" w:rsidRPr="004A1037" w:rsidRDefault="00754BA9" w:rsidP="00754BA9">
      <w:pPr>
        <w:pStyle w:val="PlainText"/>
        <w:ind w:left="2160"/>
        <w:rPr>
          <w:rFonts w:asciiTheme="minorHAnsi" w:hAnsiTheme="minorHAnsi" w:cstheme="minorHAnsi"/>
          <w:sz w:val="20"/>
          <w:szCs w:val="20"/>
        </w:rPr>
      </w:pPr>
      <w:r w:rsidRPr="004A1037">
        <w:rPr>
          <w:rFonts w:asciiTheme="minorHAnsi" w:hAnsiTheme="minorHAnsi" w:cstheme="minorHAnsi"/>
          <w:sz w:val="20"/>
          <w:szCs w:val="20"/>
        </w:rPr>
        <w:t>Archive contains metadata files:</w:t>
      </w:r>
    </w:p>
    <w:p w14:paraId="357B7722" w14:textId="5B3C35E0" w:rsidR="00754BA9" w:rsidRPr="004A1037" w:rsidRDefault="00754BA9" w:rsidP="00754BA9">
      <w:pPr>
        <w:ind w:left="2160"/>
        <w:rPr>
          <w:rFonts w:cstheme="minorHAnsi"/>
        </w:rPr>
      </w:pPr>
      <w:r w:rsidRPr="004A1037">
        <w:rPr>
          <w:rFonts w:cstheme="minorHAnsi"/>
        </w:rPr>
        <w:t>GPE_Summary_09052026_</w:t>
      </w:r>
      <w:commentRangeStart w:id="24"/>
      <w:r w:rsidRPr="004A1037">
        <w:rPr>
          <w:rFonts w:cstheme="minorHAnsi"/>
        </w:rPr>
        <w:t xml:space="preserve">045351.csv | 129 bytes </w:t>
      </w:r>
      <w:commentRangeEnd w:id="24"/>
      <w:r w:rsidRPr="004A1037">
        <w:rPr>
          <w:rStyle w:val="CommentReference"/>
          <w:rFonts w:cstheme="minorHAnsi"/>
          <w:sz w:val="20"/>
          <w:szCs w:val="20"/>
        </w:rPr>
        <w:commentReference w:id="24"/>
      </w:r>
    </w:p>
    <w:p w14:paraId="50BDA622" w14:textId="77777777" w:rsidR="00754BA9" w:rsidRPr="004A1037" w:rsidRDefault="00754BA9" w:rsidP="00754BA9">
      <w:pPr>
        <w:rPr>
          <w:rFonts w:cstheme="minorHAnsi"/>
        </w:rPr>
      </w:pPr>
    </w:p>
    <w:p w14:paraId="2DD7079B" w14:textId="7799CBC0" w:rsidR="008F421B" w:rsidRPr="004A1037" w:rsidRDefault="008F421B" w:rsidP="008F421B">
      <w:pPr>
        <w:pStyle w:val="ListParagraph"/>
        <w:numPr>
          <w:ilvl w:val="1"/>
          <w:numId w:val="18"/>
        </w:numPr>
        <w:rPr>
          <w:rFonts w:cstheme="minorHAnsi"/>
        </w:rPr>
      </w:pPr>
      <w:r w:rsidRPr="004A1037">
        <w:rPr>
          <w:rFonts w:cstheme="minorHAnsi"/>
        </w:rPr>
        <w:t>Attachments</w:t>
      </w:r>
    </w:p>
    <w:p w14:paraId="68A26B5A" w14:textId="73640873" w:rsidR="00E0476F" w:rsidRPr="004A1037" w:rsidRDefault="00E0476F" w:rsidP="00E0476F">
      <w:pPr>
        <w:pStyle w:val="PlainText"/>
        <w:ind w:left="2160"/>
        <w:rPr>
          <w:rFonts w:asciiTheme="minorHAnsi" w:hAnsiTheme="minorHAnsi" w:cstheme="minorHAnsi"/>
          <w:sz w:val="20"/>
          <w:szCs w:val="20"/>
        </w:rPr>
      </w:pPr>
      <w:r w:rsidRPr="004A1037">
        <w:rPr>
          <w:rFonts w:asciiTheme="minorHAnsi" w:hAnsiTheme="minorHAnsi" w:cstheme="minorHAnsi"/>
          <w:sz w:val="20"/>
          <w:szCs w:val="20"/>
        </w:rPr>
        <w:t xml:space="preserve">From: pepsico@selectica.com &lt;pepsico@selectica.com&gt; </w:t>
      </w:r>
      <w:r w:rsidRPr="004A1037">
        <w:rPr>
          <w:rFonts w:asciiTheme="minorHAnsi" w:hAnsiTheme="minorHAnsi" w:cstheme="minorHAnsi"/>
          <w:sz w:val="20"/>
          <w:szCs w:val="20"/>
        </w:rPr>
        <w:br/>
        <w:t>Sent: Friday, May 8, 2026 10:30 PM</w:t>
      </w:r>
      <w:r w:rsidRPr="004A1037">
        <w:rPr>
          <w:rFonts w:asciiTheme="minorHAnsi" w:hAnsiTheme="minorHAnsi" w:cstheme="minorHAnsi"/>
          <w:sz w:val="20"/>
          <w:szCs w:val="20"/>
        </w:rPr>
        <w:br/>
        <w:t xml:space="preserve">To: </w:t>
      </w:r>
      <w:r w:rsidRPr="004A1037">
        <w:rPr>
          <w:rFonts w:asciiTheme="minorHAnsi" w:hAnsiTheme="minorHAnsi" w:cstheme="minorHAnsi"/>
          <w:color w:val="EE0000"/>
          <w:sz w:val="20"/>
          <w:szCs w:val="20"/>
        </w:rPr>
        <w:t>TBD</w:t>
      </w:r>
      <w:r w:rsidRPr="004A1037">
        <w:rPr>
          <w:rFonts w:asciiTheme="minorHAnsi" w:hAnsiTheme="minorHAnsi" w:cstheme="minorHAnsi"/>
          <w:sz w:val="20"/>
          <w:szCs w:val="20"/>
        </w:rPr>
        <w:br/>
        <w:t>Subject: Attachments have been successfully synced to SFTP server</w:t>
      </w:r>
    </w:p>
    <w:p w14:paraId="39FD3D8D" w14:textId="77777777" w:rsidR="00E0476F" w:rsidRPr="004A1037" w:rsidRDefault="00E0476F" w:rsidP="00E0476F">
      <w:pPr>
        <w:pStyle w:val="PlainText"/>
        <w:ind w:left="2160"/>
        <w:rPr>
          <w:rFonts w:asciiTheme="minorHAnsi" w:hAnsiTheme="minorHAnsi" w:cstheme="minorHAnsi"/>
          <w:sz w:val="20"/>
          <w:szCs w:val="20"/>
        </w:rPr>
      </w:pPr>
    </w:p>
    <w:p w14:paraId="432F2C9B" w14:textId="77777777" w:rsidR="00E0476F" w:rsidRPr="004A1037" w:rsidRDefault="00E0476F" w:rsidP="00E0476F">
      <w:pPr>
        <w:pStyle w:val="PlainText"/>
        <w:ind w:left="2160"/>
        <w:rPr>
          <w:rFonts w:asciiTheme="minorHAnsi" w:hAnsiTheme="minorHAnsi" w:cstheme="minorHAnsi"/>
          <w:sz w:val="20"/>
          <w:szCs w:val="20"/>
        </w:rPr>
      </w:pPr>
      <w:commentRangeStart w:id="25"/>
      <w:r w:rsidRPr="004A1037">
        <w:rPr>
          <w:rFonts w:asciiTheme="minorHAnsi" w:hAnsiTheme="minorHAnsi" w:cstheme="minorHAnsi"/>
          <w:sz w:val="20"/>
          <w:szCs w:val="20"/>
        </w:rPr>
        <w:t>Sync timestamp: 2026-05-08 22:30:01 PDT</w:t>
      </w:r>
    </w:p>
    <w:p w14:paraId="03CEFCBF" w14:textId="77777777" w:rsidR="00E0476F" w:rsidRPr="004A1037" w:rsidRDefault="00E0476F" w:rsidP="00E0476F">
      <w:pPr>
        <w:pStyle w:val="PlainText"/>
        <w:ind w:left="2160"/>
        <w:rPr>
          <w:rFonts w:asciiTheme="minorHAnsi" w:hAnsiTheme="minorHAnsi" w:cstheme="minorHAnsi"/>
          <w:sz w:val="20"/>
          <w:szCs w:val="20"/>
        </w:rPr>
      </w:pPr>
    </w:p>
    <w:p w14:paraId="36C2D4F9" w14:textId="77777777" w:rsidR="00E0476F" w:rsidRPr="004A1037" w:rsidRDefault="00E0476F" w:rsidP="00E0476F">
      <w:pPr>
        <w:pStyle w:val="PlainText"/>
        <w:ind w:left="2160"/>
        <w:rPr>
          <w:rFonts w:asciiTheme="minorHAnsi" w:hAnsiTheme="minorHAnsi" w:cstheme="minorHAnsi"/>
          <w:sz w:val="20"/>
          <w:szCs w:val="20"/>
        </w:rPr>
      </w:pPr>
      <w:r w:rsidRPr="004A1037">
        <w:rPr>
          <w:rFonts w:asciiTheme="minorHAnsi" w:hAnsiTheme="minorHAnsi" w:cstheme="minorHAnsi"/>
          <w:sz w:val="20"/>
          <w:szCs w:val="20"/>
        </w:rPr>
        <w:t>Synced files count: 778</w:t>
      </w:r>
      <w:commentRangeEnd w:id="25"/>
      <w:r w:rsidRPr="004A1037">
        <w:rPr>
          <w:rStyle w:val="CommentReference"/>
          <w:rFonts w:asciiTheme="minorHAnsi" w:hAnsiTheme="minorHAnsi" w:cstheme="minorHAnsi"/>
          <w:sz w:val="20"/>
          <w:szCs w:val="20"/>
        </w:rPr>
        <w:commentReference w:id="25"/>
      </w:r>
    </w:p>
    <w:p w14:paraId="6B712707" w14:textId="77777777" w:rsidR="00E0476F" w:rsidRPr="004A1037" w:rsidRDefault="00E0476F" w:rsidP="00E0476F">
      <w:pPr>
        <w:pStyle w:val="PlainText"/>
        <w:ind w:left="2160"/>
        <w:rPr>
          <w:rFonts w:asciiTheme="minorHAnsi" w:hAnsiTheme="minorHAnsi" w:cstheme="minorHAnsi"/>
          <w:sz w:val="20"/>
          <w:szCs w:val="20"/>
        </w:rPr>
      </w:pPr>
      <w:r w:rsidRPr="004A1037">
        <w:rPr>
          <w:rFonts w:asciiTheme="minorHAnsi" w:hAnsiTheme="minorHAnsi" w:cstheme="minorHAnsi"/>
          <w:sz w:val="20"/>
          <w:szCs w:val="20"/>
        </w:rPr>
        <w:t>Skipped files count: 0</w:t>
      </w:r>
    </w:p>
    <w:p w14:paraId="6EF317D3" w14:textId="77777777" w:rsidR="00E0476F" w:rsidRPr="004A1037" w:rsidRDefault="00E0476F" w:rsidP="00E0476F">
      <w:pPr>
        <w:pStyle w:val="PlainText"/>
        <w:ind w:left="2160"/>
        <w:rPr>
          <w:rFonts w:asciiTheme="minorHAnsi" w:hAnsiTheme="minorHAnsi" w:cstheme="minorHAnsi"/>
          <w:sz w:val="20"/>
          <w:szCs w:val="20"/>
        </w:rPr>
      </w:pPr>
      <w:r w:rsidRPr="004A1037">
        <w:rPr>
          <w:rFonts w:asciiTheme="minorHAnsi" w:hAnsiTheme="minorHAnsi" w:cstheme="minorHAnsi"/>
          <w:sz w:val="20"/>
          <w:szCs w:val="20"/>
        </w:rPr>
        <w:t>Failed/error lines count: 0</w:t>
      </w:r>
    </w:p>
    <w:p w14:paraId="7EE5E339" w14:textId="77777777" w:rsidR="00E0476F" w:rsidRPr="004A1037" w:rsidRDefault="00E0476F" w:rsidP="00E0476F">
      <w:pPr>
        <w:pStyle w:val="PlainText"/>
        <w:ind w:left="2160"/>
        <w:rPr>
          <w:rFonts w:asciiTheme="minorHAnsi" w:hAnsiTheme="minorHAnsi" w:cstheme="minorHAnsi"/>
          <w:sz w:val="20"/>
          <w:szCs w:val="20"/>
        </w:rPr>
      </w:pPr>
    </w:p>
    <w:p w14:paraId="544AFF5C" w14:textId="77777777" w:rsidR="00E0476F" w:rsidRPr="004A1037" w:rsidRDefault="00E0476F" w:rsidP="00E0476F">
      <w:pPr>
        <w:pStyle w:val="PlainText"/>
        <w:ind w:left="2160"/>
        <w:rPr>
          <w:rFonts w:asciiTheme="minorHAnsi" w:hAnsiTheme="minorHAnsi" w:cstheme="minorHAnsi"/>
          <w:sz w:val="20"/>
          <w:szCs w:val="20"/>
        </w:rPr>
      </w:pPr>
      <w:r w:rsidRPr="004A1037">
        <w:rPr>
          <w:rFonts w:asciiTheme="minorHAnsi" w:hAnsiTheme="minorHAnsi" w:cstheme="minorHAnsi"/>
          <w:sz w:val="20"/>
          <w:szCs w:val="20"/>
        </w:rPr>
        <w:t>Uploaded attachment;</w:t>
      </w:r>
      <w:commentRangeStart w:id="26"/>
      <w:r w:rsidRPr="004A1037">
        <w:rPr>
          <w:rFonts w:asciiTheme="minorHAnsi" w:hAnsiTheme="minorHAnsi" w:cstheme="minorHAnsi"/>
          <w:sz w:val="20"/>
          <w:szCs w:val="20"/>
        </w:rPr>
        <w:t>Tracking ID;BO name</w:t>
      </w:r>
      <w:commentRangeEnd w:id="26"/>
      <w:r w:rsidRPr="004A1037">
        <w:rPr>
          <w:rStyle w:val="CommentReference"/>
          <w:rFonts w:asciiTheme="minorHAnsi" w:hAnsiTheme="minorHAnsi" w:cstheme="minorHAnsi"/>
          <w:sz w:val="20"/>
          <w:szCs w:val="20"/>
        </w:rPr>
        <w:commentReference w:id="26"/>
      </w:r>
    </w:p>
    <w:p w14:paraId="5C335DC9" w14:textId="2F5A7DD8" w:rsidR="00E0476F" w:rsidRPr="004A1037" w:rsidRDefault="00E0476F" w:rsidP="00E0476F">
      <w:pPr>
        <w:pStyle w:val="PlainText"/>
        <w:ind w:left="2160"/>
        <w:rPr>
          <w:rFonts w:asciiTheme="minorHAnsi" w:hAnsiTheme="minorHAnsi" w:cstheme="minorHAnsi"/>
          <w:sz w:val="20"/>
          <w:szCs w:val="20"/>
        </w:rPr>
      </w:pPr>
      <w:r w:rsidRPr="004A1037">
        <w:rPr>
          <w:rFonts w:asciiTheme="minorHAnsi" w:hAnsiTheme="minorHAnsi" w:cstheme="minorHAnsi"/>
          <w:sz w:val="20"/>
          <w:szCs w:val="20"/>
        </w:rPr>
        <w:t>"1048577/10036/1777929378528_file</w:t>
      </w:r>
      <w:r w:rsidR="00E10D23">
        <w:rPr>
          <w:rFonts w:asciiTheme="minorHAnsi" w:hAnsiTheme="minorHAnsi" w:cstheme="minorHAnsi"/>
          <w:sz w:val="20"/>
          <w:szCs w:val="20"/>
        </w:rPr>
        <w:t>_</w:t>
      </w:r>
      <w:r w:rsidRPr="004A1037">
        <w:rPr>
          <w:rFonts w:asciiTheme="minorHAnsi" w:hAnsiTheme="minorHAnsi" w:cstheme="minorHAnsi"/>
          <w:sz w:val="20"/>
          <w:szCs w:val="20"/>
        </w:rPr>
        <w:t>a.docx";10036027;SABO</w:t>
      </w:r>
    </w:p>
    <w:p w14:paraId="39A1E167" w14:textId="3D9A971E" w:rsidR="00E0476F" w:rsidRPr="004A1037" w:rsidRDefault="00E0476F" w:rsidP="00E0476F">
      <w:pPr>
        <w:pStyle w:val="PlainText"/>
        <w:ind w:left="2160"/>
        <w:rPr>
          <w:rFonts w:asciiTheme="minorHAnsi" w:hAnsiTheme="minorHAnsi" w:cstheme="minorHAnsi"/>
          <w:sz w:val="20"/>
          <w:szCs w:val="20"/>
        </w:rPr>
      </w:pPr>
      <w:r w:rsidRPr="004A1037">
        <w:rPr>
          <w:rFonts w:asciiTheme="minorHAnsi" w:hAnsiTheme="minorHAnsi" w:cstheme="minorHAnsi"/>
          <w:sz w:val="20"/>
          <w:szCs w:val="20"/>
        </w:rPr>
        <w:t>"1048577/10036/1777929378647_file</w:t>
      </w:r>
      <w:r w:rsidR="00E10D23">
        <w:rPr>
          <w:rFonts w:asciiTheme="minorHAnsi" w:hAnsiTheme="minorHAnsi" w:cstheme="minorHAnsi"/>
          <w:sz w:val="20"/>
          <w:szCs w:val="20"/>
        </w:rPr>
        <w:t>_</w:t>
      </w:r>
      <w:r w:rsidRPr="004A1037">
        <w:rPr>
          <w:rFonts w:asciiTheme="minorHAnsi" w:hAnsiTheme="minorHAnsi" w:cstheme="minorHAnsi"/>
          <w:sz w:val="20"/>
          <w:szCs w:val="20"/>
        </w:rPr>
        <w:t>b.pdf";10036027;SABO</w:t>
      </w:r>
    </w:p>
    <w:p w14:paraId="12511027" w14:textId="6EA436F5" w:rsidR="00E0476F" w:rsidRPr="004A1037" w:rsidRDefault="00E0476F" w:rsidP="00E0476F">
      <w:pPr>
        <w:pStyle w:val="PlainText"/>
        <w:ind w:left="2160"/>
        <w:rPr>
          <w:rFonts w:asciiTheme="minorHAnsi" w:hAnsiTheme="minorHAnsi" w:cstheme="minorHAnsi"/>
        </w:rPr>
      </w:pPr>
      <w:r w:rsidRPr="004A1037">
        <w:rPr>
          <w:rFonts w:asciiTheme="minorHAnsi" w:hAnsiTheme="minorHAnsi" w:cstheme="minorHAnsi"/>
          <w:sz w:val="20"/>
          <w:szCs w:val="20"/>
        </w:rPr>
        <w:t>"1048577/10036/1777929378650_file</w:t>
      </w:r>
      <w:r w:rsidR="00E10D23">
        <w:rPr>
          <w:rFonts w:asciiTheme="minorHAnsi" w:hAnsiTheme="minorHAnsi" w:cstheme="minorHAnsi"/>
          <w:sz w:val="20"/>
          <w:szCs w:val="20"/>
        </w:rPr>
        <w:t>_</w:t>
      </w:r>
      <w:r w:rsidRPr="004A1037">
        <w:rPr>
          <w:rFonts w:asciiTheme="minorHAnsi" w:hAnsiTheme="minorHAnsi" w:cstheme="minorHAnsi"/>
          <w:sz w:val="20"/>
          <w:szCs w:val="20"/>
        </w:rPr>
        <w:t>c.doc";10036027;SABO</w:t>
      </w:r>
    </w:p>
    <w:p w14:paraId="143749F7" w14:textId="77777777" w:rsidR="00E0476F" w:rsidRPr="004A1037" w:rsidRDefault="00E0476F" w:rsidP="00E0476F">
      <w:pPr>
        <w:pStyle w:val="ListParagraph"/>
        <w:ind w:left="1440"/>
        <w:rPr>
          <w:rFonts w:cstheme="minorHAnsi"/>
        </w:rPr>
      </w:pPr>
    </w:p>
    <w:p w14:paraId="6432F4CE" w14:textId="4B0F8F71" w:rsidR="002C38A6" w:rsidRPr="00E10D23" w:rsidRDefault="002C38A6" w:rsidP="00E10D23">
      <w:pPr>
        <w:pStyle w:val="ListParagraph"/>
        <w:numPr>
          <w:ilvl w:val="0"/>
          <w:numId w:val="19"/>
        </w:numPr>
        <w:rPr>
          <w:rFonts w:cstheme="minorHAnsi"/>
          <w:b/>
          <w:bCs/>
          <w:color w:val="4472C4" w:themeColor="accent1"/>
        </w:rPr>
      </w:pPr>
      <w:commentRangeStart w:id="27"/>
      <w:r w:rsidRPr="00E10D23">
        <w:rPr>
          <w:rFonts w:cstheme="minorHAnsi"/>
          <w:b/>
          <w:bCs/>
          <w:color w:val="4472C4" w:themeColor="accent1"/>
        </w:rPr>
        <w:t xml:space="preserve">Failure State </w:t>
      </w:r>
      <w:commentRangeEnd w:id="27"/>
      <w:r w:rsidR="00ED0733" w:rsidRPr="00E10D23">
        <w:rPr>
          <w:rStyle w:val="CommentReference"/>
          <w:rFonts w:cstheme="minorHAnsi"/>
          <w:b/>
          <w:bCs/>
          <w:color w:val="4472C4" w:themeColor="accent1"/>
          <w:sz w:val="20"/>
          <w:szCs w:val="20"/>
        </w:rPr>
        <w:commentReference w:id="27"/>
      </w:r>
    </w:p>
    <w:p w14:paraId="12BFE776" w14:textId="50767E3A" w:rsidR="008F421B" w:rsidRPr="004A1037" w:rsidRDefault="008F421B" w:rsidP="008F421B">
      <w:pPr>
        <w:pStyle w:val="ListParagraph"/>
        <w:numPr>
          <w:ilvl w:val="1"/>
          <w:numId w:val="18"/>
        </w:numPr>
        <w:rPr>
          <w:rFonts w:cstheme="minorHAnsi"/>
        </w:rPr>
      </w:pPr>
      <w:r w:rsidRPr="004A1037">
        <w:rPr>
          <w:rFonts w:cstheme="minorHAnsi"/>
        </w:rPr>
        <w:t xml:space="preserve">Metadata </w:t>
      </w:r>
    </w:p>
    <w:p w14:paraId="4DCD34FB" w14:textId="5FAC04A1" w:rsidR="008F421B" w:rsidRPr="004A1037" w:rsidRDefault="008F421B" w:rsidP="008F421B">
      <w:pPr>
        <w:pStyle w:val="ListParagraph"/>
        <w:numPr>
          <w:ilvl w:val="1"/>
          <w:numId w:val="18"/>
        </w:numPr>
        <w:rPr>
          <w:rFonts w:cstheme="minorHAnsi"/>
        </w:rPr>
      </w:pPr>
      <w:r w:rsidRPr="004A1037">
        <w:rPr>
          <w:rFonts w:cstheme="minorHAnsi"/>
        </w:rPr>
        <w:t xml:space="preserve">Attachments </w:t>
      </w:r>
    </w:p>
    <w:p w14:paraId="30FFECDE" w14:textId="5C023F8B" w:rsidR="00E75427" w:rsidRPr="004A1037" w:rsidRDefault="00B42EA1" w:rsidP="6BEF5308">
      <w:pPr>
        <w:pStyle w:val="Heading2"/>
        <w:rPr>
          <w:rFonts w:asciiTheme="minorHAnsi" w:hAnsiTheme="minorHAnsi" w:cstheme="minorBidi"/>
        </w:rPr>
      </w:pPr>
      <w:bookmarkStart w:id="28" w:name="_Toc1968762858"/>
      <w:r w:rsidRPr="6BEF5308">
        <w:rPr>
          <w:rFonts w:asciiTheme="minorHAnsi" w:hAnsiTheme="minorHAnsi" w:cstheme="minorBidi"/>
        </w:rPr>
        <w:t xml:space="preserve">Extract Delivery </w:t>
      </w:r>
      <w:r w:rsidR="00362DDB" w:rsidRPr="6BEF5308">
        <w:rPr>
          <w:rFonts w:asciiTheme="minorHAnsi" w:hAnsiTheme="minorHAnsi" w:cstheme="minorBidi"/>
        </w:rPr>
        <w:t>Management</w:t>
      </w:r>
      <w:bookmarkEnd w:id="28"/>
    </w:p>
    <w:tbl>
      <w:tblPr>
        <w:tblStyle w:val="TableGrid"/>
        <w:tblW w:w="9350" w:type="dxa"/>
        <w:tblCellMar>
          <w:top w:w="43" w:type="dxa"/>
          <w:bottom w:w="43" w:type="dxa"/>
        </w:tblCellMar>
        <w:tblLook w:val="04A0" w:firstRow="1" w:lastRow="0" w:firstColumn="1" w:lastColumn="0" w:noHBand="0" w:noVBand="1"/>
      </w:tblPr>
      <w:tblGrid>
        <w:gridCol w:w="1350"/>
        <w:gridCol w:w="2655"/>
        <w:gridCol w:w="5345"/>
      </w:tblGrid>
      <w:tr w:rsidR="00E75427" w:rsidRPr="004A1037" w14:paraId="3D811E4F" w14:textId="77777777" w:rsidTr="2042221D">
        <w:tc>
          <w:tcPr>
            <w:tcW w:w="1350" w:type="dxa"/>
            <w:shd w:val="clear" w:color="auto" w:fill="18154C"/>
          </w:tcPr>
          <w:p w14:paraId="652ED6E4" w14:textId="77777777" w:rsidR="00E75427" w:rsidRPr="004A1037" w:rsidRDefault="00E75427" w:rsidP="00E10D23">
            <w:pPr>
              <w:jc w:val="center"/>
              <w:rPr>
                <w:rFonts w:cstheme="minorHAnsi"/>
                <w:b/>
                <w:bCs/>
              </w:rPr>
            </w:pPr>
            <w:r w:rsidRPr="004A1037">
              <w:rPr>
                <w:rFonts w:cstheme="minorHAnsi"/>
                <w:b/>
                <w:bCs/>
              </w:rPr>
              <w:t>Rule</w:t>
            </w:r>
          </w:p>
        </w:tc>
        <w:tc>
          <w:tcPr>
            <w:tcW w:w="2655" w:type="dxa"/>
            <w:shd w:val="clear" w:color="auto" w:fill="18154C"/>
          </w:tcPr>
          <w:p w14:paraId="50F6C54A" w14:textId="7B0F1205" w:rsidR="00E75427" w:rsidRPr="004A1037" w:rsidRDefault="00362DDB" w:rsidP="00E10D23">
            <w:pPr>
              <w:jc w:val="center"/>
              <w:rPr>
                <w:rFonts w:cstheme="minorHAnsi"/>
                <w:b/>
                <w:bCs/>
              </w:rPr>
            </w:pPr>
            <w:r w:rsidRPr="004A1037">
              <w:rPr>
                <w:rFonts w:cstheme="minorHAnsi"/>
                <w:b/>
                <w:bCs/>
              </w:rPr>
              <w:t>Owner</w:t>
            </w:r>
          </w:p>
        </w:tc>
        <w:tc>
          <w:tcPr>
            <w:tcW w:w="5345" w:type="dxa"/>
            <w:shd w:val="clear" w:color="auto" w:fill="18154C"/>
          </w:tcPr>
          <w:p w14:paraId="25FB8745" w14:textId="318981B9" w:rsidR="00E75427" w:rsidRPr="004A1037" w:rsidRDefault="00E75427" w:rsidP="00E10D23">
            <w:pPr>
              <w:jc w:val="center"/>
              <w:rPr>
                <w:rFonts w:cstheme="minorHAnsi"/>
                <w:b/>
                <w:bCs/>
              </w:rPr>
            </w:pPr>
            <w:r w:rsidRPr="004A1037">
              <w:rPr>
                <w:rFonts w:cstheme="minorHAnsi"/>
                <w:b/>
                <w:bCs/>
              </w:rPr>
              <w:t>Description</w:t>
            </w:r>
          </w:p>
        </w:tc>
      </w:tr>
      <w:tr w:rsidR="00B42EA1" w:rsidRPr="004A1037" w14:paraId="03E675EA" w14:textId="77777777" w:rsidTr="2042221D">
        <w:tc>
          <w:tcPr>
            <w:tcW w:w="1350" w:type="dxa"/>
          </w:tcPr>
          <w:p w14:paraId="27A69763" w14:textId="2508C8ED" w:rsidR="00B42EA1" w:rsidRPr="004A1037" w:rsidRDefault="00D9436F" w:rsidP="00E75427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Interference</w:t>
            </w:r>
          </w:p>
        </w:tc>
        <w:tc>
          <w:tcPr>
            <w:tcW w:w="2655" w:type="dxa"/>
          </w:tcPr>
          <w:p w14:paraId="3D0A846F" w14:textId="0ACAC81D" w:rsidR="00B42EA1" w:rsidRPr="004A1037" w:rsidRDefault="00D9436F" w:rsidP="00E75427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PepsiCo</w:t>
            </w:r>
          </w:p>
        </w:tc>
        <w:tc>
          <w:tcPr>
            <w:tcW w:w="5345" w:type="dxa"/>
          </w:tcPr>
          <w:p w14:paraId="57877D80" w14:textId="05DE0599" w:rsidR="00B42EA1" w:rsidRPr="004A1037" w:rsidRDefault="00D9436F" w:rsidP="00E75427">
            <w:pPr>
              <w:rPr>
                <w:rFonts w:cstheme="minorHAnsi"/>
              </w:rPr>
            </w:pPr>
            <w:commentRangeStart w:id="29"/>
            <w:r w:rsidRPr="004A1037">
              <w:rPr>
                <w:rFonts w:cstheme="minorHAnsi"/>
              </w:rPr>
              <w:t xml:space="preserve">Customer will have the ability to edit, stop </w:t>
            </w:r>
            <w:r w:rsidR="00667C9B" w:rsidRPr="004A1037">
              <w:rPr>
                <w:rFonts w:cstheme="minorHAnsi"/>
              </w:rPr>
              <w:t>or delete a scheduled extract</w:t>
            </w:r>
            <w:commentRangeEnd w:id="29"/>
            <w:r w:rsidR="004E1E87" w:rsidRPr="004A1037">
              <w:rPr>
                <w:rStyle w:val="CommentReference"/>
                <w:rFonts w:cstheme="minorHAnsi"/>
                <w:sz w:val="20"/>
                <w:szCs w:val="20"/>
              </w:rPr>
              <w:commentReference w:id="29"/>
            </w:r>
          </w:p>
        </w:tc>
      </w:tr>
      <w:tr w:rsidR="00E75427" w:rsidRPr="004A1037" w14:paraId="4CC4405A" w14:textId="77777777" w:rsidTr="2042221D">
        <w:tc>
          <w:tcPr>
            <w:tcW w:w="1350" w:type="dxa"/>
          </w:tcPr>
          <w:p w14:paraId="1D74980A" w14:textId="47B2C2E0" w:rsidR="00E75427" w:rsidRPr="004A1037" w:rsidRDefault="00362DDB" w:rsidP="00E75427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Remove extracted data from SFTP</w:t>
            </w:r>
            <w:r w:rsidR="00964BAB" w:rsidRPr="004A1037">
              <w:rPr>
                <w:rFonts w:cstheme="minorHAnsi"/>
              </w:rPr>
              <w:t xml:space="preserve"> after delivery</w:t>
            </w:r>
          </w:p>
        </w:tc>
        <w:tc>
          <w:tcPr>
            <w:tcW w:w="2655" w:type="dxa"/>
          </w:tcPr>
          <w:p w14:paraId="1CF97B38" w14:textId="6A068BD2" w:rsidR="00E75427" w:rsidRPr="004A1037" w:rsidRDefault="00362DDB" w:rsidP="00E75427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Corcentric</w:t>
            </w:r>
          </w:p>
        </w:tc>
        <w:tc>
          <w:tcPr>
            <w:tcW w:w="5345" w:type="dxa"/>
          </w:tcPr>
          <w:p w14:paraId="29F8E70A" w14:textId="1A755056" w:rsidR="00E75427" w:rsidRPr="004A1037" w:rsidRDefault="001F34D6" w:rsidP="00E75427">
            <w:pPr>
              <w:rPr>
                <w:rFonts w:cstheme="minorHAnsi"/>
              </w:rPr>
            </w:pPr>
            <w:r w:rsidRPr="004A1037">
              <w:rPr>
                <w:rFonts w:cstheme="minorHAnsi"/>
              </w:rPr>
              <w:t>Corcentric will remove all</w:t>
            </w:r>
            <w:r w:rsidR="00964BAB" w:rsidRPr="004A1037">
              <w:rPr>
                <w:rFonts w:cstheme="minorHAnsi"/>
              </w:rPr>
              <w:t xml:space="preserve"> delivered</w:t>
            </w:r>
            <w:r w:rsidRPr="004A1037">
              <w:rPr>
                <w:rFonts w:cstheme="minorHAnsi"/>
              </w:rPr>
              <w:t xml:space="preserve"> metadata &amp; attachment files from the </w:t>
            </w:r>
            <w:commentRangeStart w:id="30"/>
            <w:r w:rsidRPr="004A1037">
              <w:rPr>
                <w:rFonts w:cstheme="minorHAnsi"/>
                <w:color w:val="EE0000"/>
              </w:rPr>
              <w:t>SFTP X days</w:t>
            </w:r>
            <w:r w:rsidRPr="004A1037">
              <w:rPr>
                <w:rFonts w:cstheme="minorHAnsi"/>
                <w:b/>
                <w:bCs/>
                <w:color w:val="EE0000"/>
              </w:rPr>
              <w:t xml:space="preserve"> after delivery, </w:t>
            </w:r>
            <w:r w:rsidR="001973B1" w:rsidRPr="004A1037">
              <w:rPr>
                <w:rFonts w:cstheme="minorHAnsi"/>
                <w:b/>
                <w:bCs/>
                <w:color w:val="EE0000"/>
              </w:rPr>
              <w:t>prior to next extract request…</w:t>
            </w:r>
            <w:commentRangeEnd w:id="30"/>
            <w:r w:rsidR="001973B1" w:rsidRPr="004A1037">
              <w:rPr>
                <w:rStyle w:val="CommentReference"/>
                <w:rFonts w:cstheme="minorHAnsi"/>
                <w:sz w:val="20"/>
                <w:szCs w:val="20"/>
              </w:rPr>
              <w:commentReference w:id="30"/>
            </w:r>
          </w:p>
        </w:tc>
      </w:tr>
    </w:tbl>
    <w:p w14:paraId="1FE58EBE" w14:textId="77777777" w:rsidR="00F91B87" w:rsidRPr="004A1037" w:rsidRDefault="00F91B87" w:rsidP="004F3E49">
      <w:pPr>
        <w:pStyle w:val="Heading2"/>
        <w:rPr>
          <w:rFonts w:asciiTheme="minorHAnsi" w:hAnsiTheme="minorHAnsi" w:cstheme="minorHAnsi"/>
        </w:rPr>
      </w:pPr>
    </w:p>
    <w:p w14:paraId="44A1E4E4" w14:textId="77777777" w:rsidR="00183C9F" w:rsidRPr="004A1037" w:rsidRDefault="00183C9F" w:rsidP="0044445F">
      <w:pPr>
        <w:pStyle w:val="Heading1"/>
        <w:rPr>
          <w:rFonts w:asciiTheme="minorHAnsi" w:hAnsiTheme="minorHAnsi" w:cstheme="minorHAnsi"/>
        </w:rPr>
      </w:pPr>
    </w:p>
    <w:sectPr w:rsidR="00183C9F" w:rsidRPr="004A1037" w:rsidSect="004A78D5">
      <w:headerReference w:type="default" r:id="rId25"/>
      <w:footerReference w:type="default" r:id="rId26"/>
      <w:pgSz w:w="12240" w:h="15840"/>
      <w:pgMar w:top="1440" w:right="1440" w:bottom="1440" w:left="1440" w:header="432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Glaser, Kara" w:date="2026-05-11T12:58:00Z" w:initials="KG">
    <w:p w14:paraId="66FAC16E" w14:textId="77777777" w:rsidR="005D1302" w:rsidRDefault="005D1302" w:rsidP="005D1302">
      <w:pPr>
        <w:pStyle w:val="CommentText"/>
      </w:pPr>
      <w:r>
        <w:rPr>
          <w:rStyle w:val="CommentReference"/>
        </w:rPr>
        <w:annotationRef/>
      </w:r>
      <w:r>
        <w:t>Implies a scheduled and one-time can be requested in parallel?</w:t>
      </w:r>
    </w:p>
  </w:comment>
  <w:comment w:id="7" w:author="Glaser, Kara" w:date="2026-05-11T12:54:00Z" w:initials="KG">
    <w:p w14:paraId="2B2AACDA" w14:textId="77777777" w:rsidR="004A1037" w:rsidRDefault="004A1037" w:rsidP="004A1037">
      <w:pPr>
        <w:pStyle w:val="CommentText"/>
      </w:pPr>
      <w:r>
        <w:rPr>
          <w:rStyle w:val="CommentReference"/>
        </w:rPr>
        <w:annotationRef/>
      </w:r>
      <w:r>
        <w:t>Do we want to include these for a visual?</w:t>
      </w:r>
    </w:p>
  </w:comment>
  <w:comment w:id="8" w:author="Glaser, Kara" w:date="2026-05-13T07:10:00Z" w:initials="KG">
    <w:p w14:paraId="4EA2579E" w14:textId="77777777" w:rsidR="00AB6C07" w:rsidRDefault="00AB6C07" w:rsidP="00AB6C07">
      <w:pPr>
        <w:pStyle w:val="CommentText"/>
      </w:pPr>
      <w:r>
        <w:rPr>
          <w:rStyle w:val="CommentReference"/>
        </w:rPr>
        <w:annotationRef/>
      </w:r>
      <w:r>
        <w:t>Kara will do this</w:t>
      </w:r>
    </w:p>
  </w:comment>
  <w:comment w:id="9" w:author="Glaser, Kara" w:date="2026-05-13T07:23:00Z" w:initials="KG">
    <w:p w14:paraId="426E9C6E" w14:textId="77777777" w:rsidR="00302AA9" w:rsidRDefault="00302AA9" w:rsidP="00302AA9">
      <w:pPr>
        <w:pStyle w:val="CommentText"/>
      </w:pPr>
      <w:r>
        <w:rPr>
          <w:rStyle w:val="CommentReference"/>
        </w:rPr>
        <w:annotationRef/>
      </w:r>
      <w:r>
        <w:t>Yes</w:t>
      </w:r>
    </w:p>
  </w:comment>
  <w:comment w:id="11" w:author="Glaser, Kara" w:date="2026-05-11T12:09:00Z" w:initials="KG">
    <w:p w14:paraId="6C6A3AA8" w14:textId="77777777" w:rsidR="00A43787" w:rsidRDefault="00A43787" w:rsidP="00A43787">
      <w:pPr>
        <w:pStyle w:val="CommentText"/>
      </w:pPr>
      <w:r>
        <w:rPr>
          <w:rStyle w:val="CommentReference"/>
        </w:rPr>
        <w:annotationRef/>
      </w:r>
      <w:r>
        <w:t>Is this the same across BOs or does localization apply? Should/can we may the SAME format for consistency?</w:t>
      </w:r>
    </w:p>
  </w:comment>
  <w:comment w:id="13" w:author="Glaser, Kara" w:date="2026-05-13T07:26:00Z" w:initials="KG">
    <w:p w14:paraId="7911DDFC" w14:textId="77777777" w:rsidR="00514494" w:rsidRDefault="00514494" w:rsidP="00514494">
      <w:pPr>
        <w:pStyle w:val="CommentText"/>
      </w:pPr>
      <w:r>
        <w:rPr>
          <w:rStyle w:val="CommentReference"/>
        </w:rPr>
        <w:annotationRef/>
      </w:r>
      <w:r>
        <w:t>AWS</w:t>
      </w:r>
    </w:p>
  </w:comment>
  <w:comment w:id="14" w:author="Glaser, Kara" w:date="2026-05-11T12:13:00Z" w:initials="KG">
    <w:p w14:paraId="669C96B8" w14:textId="77777777" w:rsidR="006E7351" w:rsidRDefault="006E7351" w:rsidP="006E7351">
      <w:pPr>
        <w:pStyle w:val="CommentText"/>
      </w:pPr>
      <w:r>
        <w:rPr>
          <w:rStyle w:val="CommentReference"/>
        </w:rPr>
        <w:annotationRef/>
      </w:r>
      <w:r>
        <w:t>UTC time?</w:t>
      </w:r>
    </w:p>
  </w:comment>
  <w:comment w:id="16" w:author="Glaser, Kara" w:date="2026-05-11T12:23:00Z" w:initials="KG">
    <w:p w14:paraId="2377C479" w14:textId="77777777" w:rsidR="00AD2E34" w:rsidRDefault="00AD2E34" w:rsidP="00AD2E34">
      <w:pPr>
        <w:pStyle w:val="CommentText"/>
      </w:pPr>
      <w:r>
        <w:rPr>
          <w:rStyle w:val="CommentReference"/>
        </w:rPr>
        <w:annotationRef/>
      </w:r>
      <w:r>
        <w:t>If customer chooses metadata, what files will be extracted? Summary &amp; attachments only or others as shown below from Data Lake?</w:t>
      </w:r>
    </w:p>
    <w:p w14:paraId="47539E7E" w14:textId="6C3FED59" w:rsidR="00AD2E34" w:rsidRDefault="00AD2E34" w:rsidP="00AD2E34">
      <w:pPr>
        <w:pStyle w:val="CommentText"/>
      </w:pPr>
      <w:r>
        <w:rPr>
          <w:noProof/>
        </w:rPr>
        <w:drawing>
          <wp:inline distT="0" distB="0" distL="0" distR="0" wp14:anchorId="6B8156CE" wp14:editId="0B42A478">
            <wp:extent cx="3581900" cy="5677692"/>
            <wp:effectExtent l="0" t="0" r="0" b="0"/>
            <wp:docPr id="1706890607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90607" name="Picture 1706890607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67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17" w:author="Glaser, Kara" w:date="2026-05-13T07:30:00Z" w:initials="KG">
    <w:p w14:paraId="73ED7561" w14:textId="77777777" w:rsidR="00412C67" w:rsidRDefault="00412C67" w:rsidP="00412C67">
      <w:pPr>
        <w:pStyle w:val="CommentText"/>
      </w:pPr>
      <w:r>
        <w:rPr>
          <w:rStyle w:val="CommentReference"/>
        </w:rPr>
        <w:annotationRef/>
      </w:r>
      <w:r>
        <w:t>Kara to review list of fields provided</w:t>
      </w:r>
    </w:p>
  </w:comment>
  <w:comment w:id="18" w:author="Glaser, Kara" w:date="2026-05-13T07:31:00Z" w:initials="KG">
    <w:p w14:paraId="162E87EB" w14:textId="77777777" w:rsidR="00D377A1" w:rsidRDefault="00D377A1" w:rsidP="00D377A1">
      <w:pPr>
        <w:pStyle w:val="CommentText"/>
      </w:pPr>
      <w:r>
        <w:rPr>
          <w:rStyle w:val="CommentReference"/>
        </w:rPr>
        <w:annotationRef/>
      </w:r>
      <w:r>
        <w:t>Pull up STAGE UI in requirements call… can walk through</w:t>
      </w:r>
    </w:p>
  </w:comment>
  <w:comment w:id="21" w:author="Glaser, Kara" w:date="2026-05-11T12:34:00Z" w:initials="KG">
    <w:p w14:paraId="1FD6C4D9" w14:textId="77777777" w:rsidR="001A0C93" w:rsidRDefault="001A0C93" w:rsidP="001A0C93">
      <w:pPr>
        <w:pStyle w:val="CommentText"/>
      </w:pPr>
      <w:r>
        <w:rPr>
          <w:rStyle w:val="CommentReference"/>
        </w:rPr>
        <w:annotationRef/>
      </w:r>
      <w:r>
        <w:t>Are we attaching an export log?</w:t>
      </w:r>
    </w:p>
  </w:comment>
  <w:comment w:id="22" w:author="Thiel, Phillip" w:date="2026-05-13T10:02:00Z" w:initials="TP">
    <w:p w14:paraId="585DC665" w14:textId="1AE70A54" w:rsidR="00A84476" w:rsidRDefault="00A84476">
      <w:pPr>
        <w:pStyle w:val="CommentText"/>
      </w:pPr>
      <w:r>
        <w:rPr>
          <w:rStyle w:val="CommentReference"/>
        </w:rPr>
        <w:annotationRef/>
      </w:r>
      <w:r w:rsidRPr="7D095C36">
        <w:t>If we have one, I think adding it is the best way</w:t>
      </w:r>
    </w:p>
  </w:comment>
  <w:comment w:id="23" w:author="Glaser, Kara" w:date="2026-05-11T12:32:00Z" w:initials="KG">
    <w:p w14:paraId="2C195C90" w14:textId="77777777" w:rsidR="002E6B50" w:rsidRDefault="00754BA9" w:rsidP="002E6B50">
      <w:pPr>
        <w:pStyle w:val="CommentText"/>
      </w:pPr>
      <w:r>
        <w:rPr>
          <w:rStyle w:val="CommentReference"/>
        </w:rPr>
        <w:annotationRef/>
      </w:r>
      <w:r w:rsidR="002E6B50">
        <w:t>We including a SHA file?</w:t>
      </w:r>
    </w:p>
    <w:p w14:paraId="2A0AB2CB" w14:textId="77777777" w:rsidR="002E6B50" w:rsidRDefault="002E6B50" w:rsidP="002E6B50">
      <w:pPr>
        <w:pStyle w:val="CommentText"/>
      </w:pPr>
      <w:r>
        <w:t xml:space="preserve">RHI example: </w:t>
      </w:r>
      <w:hyperlink r:id="rId2" w:history="1">
        <w:r w:rsidRPr="00820E59">
          <w:rPr>
            <w:rStyle w:val="Hyperlink"/>
          </w:rPr>
          <w:t>How to verify the SHA.docx</w:t>
        </w:r>
      </w:hyperlink>
      <w:r>
        <w:t xml:space="preserve"> </w:t>
      </w:r>
    </w:p>
  </w:comment>
  <w:comment w:id="24" w:author="Glaser, Kara" w:date="2026-05-11T12:32:00Z" w:initials="KG">
    <w:p w14:paraId="2FEBBAC0" w14:textId="0D149A7E" w:rsidR="00754BA9" w:rsidRDefault="00754BA9" w:rsidP="00754BA9">
      <w:pPr>
        <w:pStyle w:val="CommentText"/>
      </w:pPr>
      <w:r>
        <w:rPr>
          <w:rStyle w:val="CommentReference"/>
        </w:rPr>
        <w:annotationRef/>
      </w:r>
      <w:r>
        <w:t>Confirm including components</w:t>
      </w:r>
    </w:p>
  </w:comment>
  <w:comment w:id="25" w:author="Glaser, Kara" w:date="2026-05-11T12:29:00Z" w:initials="KG">
    <w:p w14:paraId="36741818" w14:textId="77777777" w:rsidR="00E0476F" w:rsidRDefault="00E0476F" w:rsidP="00E0476F">
      <w:pPr>
        <w:pStyle w:val="CommentText"/>
      </w:pPr>
      <w:r>
        <w:rPr>
          <w:rStyle w:val="CommentReference"/>
        </w:rPr>
        <w:annotationRef/>
      </w:r>
      <w:r>
        <w:t>Assume we are NOT doing sync?</w:t>
      </w:r>
    </w:p>
  </w:comment>
  <w:comment w:id="26" w:author="Glaser, Kara" w:date="2026-05-11T12:30:00Z" w:initials="KG">
    <w:p w14:paraId="745A68E5" w14:textId="77777777" w:rsidR="00E0476F" w:rsidRDefault="00E0476F" w:rsidP="00E0476F">
      <w:pPr>
        <w:pStyle w:val="CommentText"/>
      </w:pPr>
      <w:r>
        <w:rPr>
          <w:rStyle w:val="CommentReference"/>
        </w:rPr>
        <w:annotationRef/>
      </w:r>
      <w:r>
        <w:t>Do we plan to attach a report like we are doing for RHI? Perhaps no if we are not doing sync</w:t>
      </w:r>
    </w:p>
  </w:comment>
  <w:comment w:id="27" w:author="Glaser, Kara" w:date="2026-05-11T12:36:00Z" w:initials="KG">
    <w:p w14:paraId="712678EC" w14:textId="77777777" w:rsidR="00ED0733" w:rsidRDefault="00ED0733" w:rsidP="00ED0733">
      <w:pPr>
        <w:pStyle w:val="CommentText"/>
      </w:pPr>
      <w:r>
        <w:rPr>
          <w:rStyle w:val="CommentReference"/>
        </w:rPr>
        <w:annotationRef/>
      </w:r>
      <w:r>
        <w:t xml:space="preserve">Added RHI error examples to </w:t>
      </w:r>
      <w:hyperlink r:id="rId3" w:history="1">
        <w:r w:rsidRPr="00233922">
          <w:rPr>
            <w:rStyle w:val="Hyperlink"/>
          </w:rPr>
          <w:t>Failure Notification Examples (from RHI)</w:t>
        </w:r>
      </w:hyperlink>
      <w:r>
        <w:t xml:space="preserve"> </w:t>
      </w:r>
    </w:p>
  </w:comment>
  <w:comment w:id="29" w:author="Glaser, Kara" w:date="2026-05-11T12:50:00Z" w:initials="KG">
    <w:p w14:paraId="4EE45E06" w14:textId="77777777" w:rsidR="004E1E87" w:rsidRDefault="004E1E87" w:rsidP="004E1E87">
      <w:pPr>
        <w:pStyle w:val="CommentText"/>
      </w:pPr>
      <w:r>
        <w:rPr>
          <w:rStyle w:val="CommentReference"/>
        </w:rPr>
        <w:annotationRef/>
      </w:r>
      <w:r>
        <w:t>Any additional details here? Assume can only edit if not started? Can cancel in the middle of running if already executed?</w:t>
      </w:r>
    </w:p>
  </w:comment>
  <w:comment w:id="30" w:author="Glaser, Kara" w:date="2026-05-11T12:40:00Z" w:initials="KG">
    <w:p w14:paraId="64055DF2" w14:textId="77777777" w:rsidR="001973B1" w:rsidRDefault="001973B1" w:rsidP="001973B1">
      <w:pPr>
        <w:pStyle w:val="CommentText"/>
      </w:pPr>
      <w:r>
        <w:rPr>
          <w:rStyle w:val="CommentReference"/>
        </w:rPr>
        <w:annotationRef/>
      </w:r>
      <w:r>
        <w:t>What is our plan for SFTP clean-up? Assuming we use our SFTP and not customer AWS/other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FAC16E" w15:done="1"/>
  <w15:commentEx w15:paraId="2B2AACDA" w15:done="1"/>
  <w15:commentEx w15:paraId="4EA2579E" w15:paraIdParent="2B2AACDA" w15:done="1"/>
  <w15:commentEx w15:paraId="426E9C6E" w15:paraIdParent="2B2AACDA" w15:done="1"/>
  <w15:commentEx w15:paraId="6C6A3AA8" w15:done="1"/>
  <w15:commentEx w15:paraId="7911DDFC" w15:done="0"/>
  <w15:commentEx w15:paraId="669C96B8" w15:done="0"/>
  <w15:commentEx w15:paraId="47539E7E" w15:done="0"/>
  <w15:commentEx w15:paraId="73ED7561" w15:done="0"/>
  <w15:commentEx w15:paraId="162E87EB" w15:paraIdParent="73ED7561" w15:done="0"/>
  <w15:commentEx w15:paraId="1FD6C4D9" w15:done="0"/>
  <w15:commentEx w15:paraId="585DC665" w15:paraIdParent="1FD6C4D9" w15:done="0"/>
  <w15:commentEx w15:paraId="2A0AB2CB" w15:done="0"/>
  <w15:commentEx w15:paraId="2FEBBAC0" w15:done="0"/>
  <w15:commentEx w15:paraId="36741818" w15:done="0"/>
  <w15:commentEx w15:paraId="745A68E5" w15:done="0"/>
  <w15:commentEx w15:paraId="712678EC" w15:done="0"/>
  <w15:commentEx w15:paraId="4EE45E06" w15:done="0"/>
  <w15:commentEx w15:paraId="64055DF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78C21E" w16cex:dateUtc="2026-05-11T19:58:00Z"/>
  <w16cex:commentExtensible w16cex:durableId="7396D9DE" w16cex:dateUtc="2026-05-11T19:54:00Z"/>
  <w16cex:commentExtensible w16cex:durableId="3587645E" w16cex:dateUtc="2026-05-13T14:10:00Z"/>
  <w16cex:commentExtensible w16cex:durableId="5BCD423B" w16cex:dateUtc="2026-05-13T14:23:00Z"/>
  <w16cex:commentExtensible w16cex:durableId="717F68D9" w16cex:dateUtc="2026-05-11T19:09:00Z"/>
  <w16cex:commentExtensible w16cex:durableId="33C7E084" w16cex:dateUtc="2026-05-13T14:26:00Z"/>
  <w16cex:commentExtensible w16cex:durableId="6E28D0E5" w16cex:dateUtc="2026-05-11T19:13:00Z"/>
  <w16cex:commentExtensible w16cex:durableId="293B19B3" w16cex:dateUtc="2026-05-11T19:23:00Z"/>
  <w16cex:commentExtensible w16cex:durableId="22E8D35D" w16cex:dateUtc="2026-05-13T14:30:00Z"/>
  <w16cex:commentExtensible w16cex:durableId="0AE091D4" w16cex:dateUtc="2026-05-13T14:31:00Z"/>
  <w16cex:commentExtensible w16cex:durableId="77648E5A" w16cex:dateUtc="2026-05-11T19:34:00Z"/>
  <w16cex:commentExtensible w16cex:durableId="06D5D8D4" w16cex:dateUtc="2026-05-13T14:02:00Z"/>
  <w16cex:commentExtensible w16cex:durableId="246EC670" w16cex:dateUtc="2026-05-11T19:32:00Z"/>
  <w16cex:commentExtensible w16cex:durableId="71258C63" w16cex:dateUtc="2026-05-11T19:32:00Z"/>
  <w16cex:commentExtensible w16cex:durableId="752E34E5" w16cex:dateUtc="2026-05-11T19:29:00Z"/>
  <w16cex:commentExtensible w16cex:durableId="02C63F9B" w16cex:dateUtc="2026-05-11T19:30:00Z"/>
  <w16cex:commentExtensible w16cex:durableId="64EC0955" w16cex:dateUtc="2026-05-11T19:36:00Z"/>
  <w16cex:commentExtensible w16cex:durableId="659F0850" w16cex:dateUtc="2026-05-11T19:50:00Z"/>
  <w16cex:commentExtensible w16cex:durableId="120FF3CE" w16cex:dateUtc="2026-05-11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FAC16E" w16cid:durableId="2178C21E"/>
  <w16cid:commentId w16cid:paraId="2B2AACDA" w16cid:durableId="7396D9DE"/>
  <w16cid:commentId w16cid:paraId="4EA2579E" w16cid:durableId="3587645E"/>
  <w16cid:commentId w16cid:paraId="426E9C6E" w16cid:durableId="5BCD423B"/>
  <w16cid:commentId w16cid:paraId="6C6A3AA8" w16cid:durableId="717F68D9"/>
  <w16cid:commentId w16cid:paraId="7911DDFC" w16cid:durableId="33C7E084"/>
  <w16cid:commentId w16cid:paraId="669C96B8" w16cid:durableId="6E28D0E5"/>
  <w16cid:commentId w16cid:paraId="47539E7E" w16cid:durableId="293B19B3"/>
  <w16cid:commentId w16cid:paraId="73ED7561" w16cid:durableId="22E8D35D"/>
  <w16cid:commentId w16cid:paraId="162E87EB" w16cid:durableId="0AE091D4"/>
  <w16cid:commentId w16cid:paraId="1FD6C4D9" w16cid:durableId="77648E5A"/>
  <w16cid:commentId w16cid:paraId="585DC665" w16cid:durableId="06D5D8D4"/>
  <w16cid:commentId w16cid:paraId="2A0AB2CB" w16cid:durableId="246EC670"/>
  <w16cid:commentId w16cid:paraId="2FEBBAC0" w16cid:durableId="71258C63"/>
  <w16cid:commentId w16cid:paraId="36741818" w16cid:durableId="752E34E5"/>
  <w16cid:commentId w16cid:paraId="745A68E5" w16cid:durableId="02C63F9B"/>
  <w16cid:commentId w16cid:paraId="712678EC" w16cid:durableId="64EC0955"/>
  <w16cid:commentId w16cid:paraId="4EE45E06" w16cid:durableId="659F0850"/>
  <w16cid:commentId w16cid:paraId="64055DF2" w16cid:durableId="120FF3C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82EEB" w14:textId="77777777" w:rsidR="00BF09BC" w:rsidRDefault="00BF09BC" w:rsidP="00FC0B0D">
      <w:r>
        <w:separator/>
      </w:r>
    </w:p>
  </w:endnote>
  <w:endnote w:type="continuationSeparator" w:id="0">
    <w:p w14:paraId="24A09AE3" w14:textId="77777777" w:rsidR="00BF09BC" w:rsidRDefault="00BF09BC" w:rsidP="00FC0B0D">
      <w:r>
        <w:continuationSeparator/>
      </w:r>
    </w:p>
  </w:endnote>
  <w:endnote w:type="continuationNotice" w:id="1">
    <w:p w14:paraId="26CD5551" w14:textId="77777777" w:rsidR="00BF09BC" w:rsidRDefault="00BF09B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9DAE1" w14:textId="451D270E" w:rsidR="00E845E4" w:rsidRDefault="00BF09BC" w:rsidP="52CF3133">
    <w:pPr>
      <w:pStyle w:val="Footer"/>
      <w:tabs>
        <w:tab w:val="clear" w:pos="4680"/>
      </w:tabs>
      <w:ind w:left="720"/>
    </w:pPr>
    <w:sdt>
      <w:sdtPr>
        <w:id w:val="-1960946526"/>
        <w:docPartObj>
          <w:docPartGallery w:val="Page Numbers (Bottom of Page)"/>
          <w:docPartUnique/>
        </w:docPartObj>
      </w:sdtPr>
      <w:sdtEndPr/>
      <w:sdtContent>
        <w:r w:rsidR="009072C2" w:rsidRPr="22CB0DF6">
          <w:rPr>
            <w:noProof/>
          </w:rPr>
          <w:fldChar w:fldCharType="begin"/>
        </w:r>
        <w:r w:rsidR="009072C2">
          <w:instrText xml:space="preserve"> PAGE   \* MERGEFORMAT </w:instrText>
        </w:r>
        <w:r w:rsidR="009072C2" w:rsidRPr="22CB0DF6">
          <w:fldChar w:fldCharType="separate"/>
        </w:r>
        <w:r w:rsidR="22CB0DF6" w:rsidRPr="22CB0DF6">
          <w:rPr>
            <w:noProof/>
          </w:rPr>
          <w:t>2</w:t>
        </w:r>
        <w:r w:rsidR="009072C2" w:rsidRPr="22CB0DF6">
          <w:rPr>
            <w:noProof/>
          </w:rPr>
          <w:fldChar w:fldCharType="end"/>
        </w:r>
        <w:r w:rsidR="22CB0DF6" w:rsidRPr="22CB0DF6">
          <w:rPr>
            <w:noProof/>
          </w:rPr>
          <w:t xml:space="preserve">                                                                                    </w:t>
        </w:r>
      </w:sdtContent>
    </w:sdt>
    <w:r w:rsidR="22CB0DF6" w:rsidRPr="22CB0DF6">
      <w:rPr>
        <w:noProof/>
      </w:rPr>
      <w:t>PepsiCo SOW#55 Data Extract Interface / Requirements</w:t>
    </w:r>
  </w:p>
  <w:p w14:paraId="663ED077" w14:textId="77777777" w:rsidR="003C3C73" w:rsidRDefault="003C3C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32F06" w14:textId="77777777" w:rsidR="00BF09BC" w:rsidRDefault="00BF09BC" w:rsidP="00FC0B0D">
      <w:r>
        <w:separator/>
      </w:r>
    </w:p>
  </w:footnote>
  <w:footnote w:type="continuationSeparator" w:id="0">
    <w:p w14:paraId="420B80F8" w14:textId="77777777" w:rsidR="00BF09BC" w:rsidRDefault="00BF09BC" w:rsidP="00FC0B0D">
      <w:r>
        <w:continuationSeparator/>
      </w:r>
    </w:p>
  </w:footnote>
  <w:footnote w:type="continuationNotice" w:id="1">
    <w:p w14:paraId="3F19333B" w14:textId="77777777" w:rsidR="00BF09BC" w:rsidRDefault="00BF09B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47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bottom w:w="288" w:type="dxa"/>
      </w:tblCellMar>
      <w:tblLook w:val="04A0" w:firstRow="1" w:lastRow="0" w:firstColumn="1" w:lastColumn="0" w:noHBand="0" w:noVBand="1"/>
    </w:tblPr>
    <w:tblGrid>
      <w:gridCol w:w="3916"/>
      <w:gridCol w:w="5558"/>
    </w:tblGrid>
    <w:tr w:rsidR="00AB44D8" w14:paraId="7F79354B" w14:textId="77777777" w:rsidTr="52CF3133">
      <w:trPr>
        <w:trHeight w:val="720"/>
      </w:trPr>
      <w:tc>
        <w:tcPr>
          <w:tcW w:w="3916" w:type="dxa"/>
          <w:vAlign w:val="center"/>
        </w:tcPr>
        <w:p w14:paraId="4BE60ACF" w14:textId="2AA9DAB1" w:rsidR="00AB44D8" w:rsidRDefault="00AB44D8" w:rsidP="00FC0B0D">
          <w:pPr>
            <w:pStyle w:val="Header"/>
          </w:pPr>
          <w:r>
            <w:rPr>
              <w:noProof/>
            </w:rPr>
            <w:drawing>
              <wp:inline distT="0" distB="0" distL="0" distR="0" wp14:anchorId="7346A3C6" wp14:editId="60B8A633">
                <wp:extent cx="822960" cy="192024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5052" cy="20651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 w:rsidR="0084731F">
            <w:t xml:space="preserve">                                                      </w:t>
          </w:r>
          <w:r w:rsidR="003D1FCD">
            <w:t xml:space="preserve">     </w:t>
          </w:r>
          <w:r w:rsidR="0084731F">
            <w:t xml:space="preserve">       </w:t>
          </w:r>
        </w:p>
      </w:tc>
      <w:tc>
        <w:tcPr>
          <w:tcW w:w="5558" w:type="dxa"/>
        </w:tcPr>
        <w:p w14:paraId="533973A0" w14:textId="795425EE" w:rsidR="00AB44D8" w:rsidRDefault="52CF3133" w:rsidP="00FC0B0D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6041895" wp14:editId="73BA2339">
                <wp:simplePos x="0" y="0"/>
                <wp:positionH relativeFrom="column">
                  <wp:align>right</wp:align>
                </wp:positionH>
                <wp:positionV relativeFrom="paragraph">
                  <wp:posOffset>0</wp:posOffset>
                </wp:positionV>
                <wp:extent cx="894715" cy="669925"/>
                <wp:effectExtent l="0" t="0" r="635" b="0"/>
                <wp:wrapSquare wrapText="bothSides"/>
                <wp:docPr id="382215336" name="Picture 2" descr="Sales Jump After It Cuts Prices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Sales Jump After It Cuts Prices 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4715" cy="669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67FE7C80" w14:textId="1B67CE3C" w:rsidR="004D389D" w:rsidRDefault="004D389D" w:rsidP="00FC0B0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7C21"/>
    <w:multiLevelType w:val="hybridMultilevel"/>
    <w:tmpl w:val="8C704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731CC"/>
    <w:multiLevelType w:val="multilevel"/>
    <w:tmpl w:val="49FC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9B5C01"/>
    <w:multiLevelType w:val="multilevel"/>
    <w:tmpl w:val="BF5A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D122D8"/>
    <w:multiLevelType w:val="multilevel"/>
    <w:tmpl w:val="F5AC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6A4537"/>
    <w:multiLevelType w:val="hybridMultilevel"/>
    <w:tmpl w:val="0576E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B7507B"/>
    <w:multiLevelType w:val="hybridMultilevel"/>
    <w:tmpl w:val="8E468BD0"/>
    <w:lvl w:ilvl="0" w:tplc="8500FA0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C25493C"/>
    <w:multiLevelType w:val="multilevel"/>
    <w:tmpl w:val="8A3A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AD2C07"/>
    <w:multiLevelType w:val="hybridMultilevel"/>
    <w:tmpl w:val="619E7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13300B"/>
    <w:multiLevelType w:val="multilevel"/>
    <w:tmpl w:val="9B48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4F3A17"/>
    <w:multiLevelType w:val="multilevel"/>
    <w:tmpl w:val="705AA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48248E"/>
    <w:multiLevelType w:val="multilevel"/>
    <w:tmpl w:val="35F0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CB4A9D"/>
    <w:multiLevelType w:val="multilevel"/>
    <w:tmpl w:val="5E38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007590"/>
    <w:multiLevelType w:val="hybridMultilevel"/>
    <w:tmpl w:val="74241CB8"/>
    <w:lvl w:ilvl="0" w:tplc="8500FA0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962073"/>
    <w:multiLevelType w:val="multilevel"/>
    <w:tmpl w:val="46CA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31607B"/>
    <w:multiLevelType w:val="multilevel"/>
    <w:tmpl w:val="516E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8F84408"/>
    <w:multiLevelType w:val="multilevel"/>
    <w:tmpl w:val="57E6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A61621E"/>
    <w:multiLevelType w:val="multilevel"/>
    <w:tmpl w:val="B5E0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6946E53"/>
    <w:multiLevelType w:val="hybridMultilevel"/>
    <w:tmpl w:val="720CC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807E89"/>
    <w:multiLevelType w:val="multilevel"/>
    <w:tmpl w:val="4DBA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5113545">
    <w:abstractNumId w:val="12"/>
  </w:num>
  <w:num w:numId="2" w16cid:durableId="1395158684">
    <w:abstractNumId w:val="5"/>
  </w:num>
  <w:num w:numId="3" w16cid:durableId="387849507">
    <w:abstractNumId w:val="0"/>
  </w:num>
  <w:num w:numId="4" w16cid:durableId="457146090">
    <w:abstractNumId w:val="6"/>
  </w:num>
  <w:num w:numId="5" w16cid:durableId="241305179">
    <w:abstractNumId w:val="1"/>
  </w:num>
  <w:num w:numId="6" w16cid:durableId="2123380563">
    <w:abstractNumId w:val="18"/>
  </w:num>
  <w:num w:numId="7" w16cid:durableId="1393625446">
    <w:abstractNumId w:val="2"/>
  </w:num>
  <w:num w:numId="8" w16cid:durableId="1449281001">
    <w:abstractNumId w:val="8"/>
  </w:num>
  <w:num w:numId="9" w16cid:durableId="1516071138">
    <w:abstractNumId w:val="13"/>
  </w:num>
  <w:num w:numId="10" w16cid:durableId="435486831">
    <w:abstractNumId w:val="16"/>
  </w:num>
  <w:num w:numId="11" w16cid:durableId="636027414">
    <w:abstractNumId w:val="10"/>
  </w:num>
  <w:num w:numId="12" w16cid:durableId="1898468810">
    <w:abstractNumId w:val="11"/>
  </w:num>
  <w:num w:numId="13" w16cid:durableId="2032101720">
    <w:abstractNumId w:val="15"/>
  </w:num>
  <w:num w:numId="14" w16cid:durableId="1806511032">
    <w:abstractNumId w:val="3"/>
  </w:num>
  <w:num w:numId="15" w16cid:durableId="1056704933">
    <w:abstractNumId w:val="14"/>
  </w:num>
  <w:num w:numId="16" w16cid:durableId="288979473">
    <w:abstractNumId w:val="4"/>
  </w:num>
  <w:num w:numId="17" w16cid:durableId="1192181426">
    <w:abstractNumId w:val="9"/>
  </w:num>
  <w:num w:numId="18" w16cid:durableId="1305547356">
    <w:abstractNumId w:val="17"/>
  </w:num>
  <w:num w:numId="19" w16cid:durableId="1490288800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laser, Kara">
    <w15:presenceInfo w15:providerId="AD" w15:userId="S::kglaser@corcentric.com::28397718-6b64-44dd-ab29-21de7c00beb8"/>
  </w15:person>
  <w15:person w15:author="Thiel, Phillip">
    <w15:presenceInfo w15:providerId="AD" w15:userId="S::pthiel@corcentric.com::b08ea207-b5a0-4b89-a81b-51734f65e5f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ulticardTableDataCustomXMLPartId" w:val="{CD5B9DF5-CE2A-4FAD-A5C7-E6388F8658F5}"/>
  </w:docVars>
  <w:rsids>
    <w:rsidRoot w:val="00A5388C"/>
    <w:rsid w:val="0000065C"/>
    <w:rsid w:val="000007B2"/>
    <w:rsid w:val="00011025"/>
    <w:rsid w:val="00013DDC"/>
    <w:rsid w:val="00026AD1"/>
    <w:rsid w:val="0003051F"/>
    <w:rsid w:val="00035D73"/>
    <w:rsid w:val="000433FA"/>
    <w:rsid w:val="00043794"/>
    <w:rsid w:val="00052F54"/>
    <w:rsid w:val="000643A0"/>
    <w:rsid w:val="00065584"/>
    <w:rsid w:val="00071131"/>
    <w:rsid w:val="000732F7"/>
    <w:rsid w:val="00077DE0"/>
    <w:rsid w:val="00080EAF"/>
    <w:rsid w:val="00081B95"/>
    <w:rsid w:val="00083762"/>
    <w:rsid w:val="00084AD4"/>
    <w:rsid w:val="000911D3"/>
    <w:rsid w:val="000A14EB"/>
    <w:rsid w:val="000A1890"/>
    <w:rsid w:val="000A1BEC"/>
    <w:rsid w:val="000C42AD"/>
    <w:rsid w:val="000C62E5"/>
    <w:rsid w:val="000D10CB"/>
    <w:rsid w:val="000D130E"/>
    <w:rsid w:val="000D6BB0"/>
    <w:rsid w:val="000E0FA3"/>
    <w:rsid w:val="000E32E5"/>
    <w:rsid w:val="000F2222"/>
    <w:rsid w:val="000F728F"/>
    <w:rsid w:val="00111043"/>
    <w:rsid w:val="001158B3"/>
    <w:rsid w:val="001327CE"/>
    <w:rsid w:val="00136212"/>
    <w:rsid w:val="0013767B"/>
    <w:rsid w:val="00141311"/>
    <w:rsid w:val="001540C0"/>
    <w:rsid w:val="00155AD1"/>
    <w:rsid w:val="001561D7"/>
    <w:rsid w:val="001703C9"/>
    <w:rsid w:val="00183C9F"/>
    <w:rsid w:val="00184083"/>
    <w:rsid w:val="001909A8"/>
    <w:rsid w:val="00194EC4"/>
    <w:rsid w:val="001973B1"/>
    <w:rsid w:val="001A0C93"/>
    <w:rsid w:val="001B1833"/>
    <w:rsid w:val="001B7187"/>
    <w:rsid w:val="001B76B8"/>
    <w:rsid w:val="001C034D"/>
    <w:rsid w:val="001C5E50"/>
    <w:rsid w:val="001C625C"/>
    <w:rsid w:val="001C775E"/>
    <w:rsid w:val="001C7E89"/>
    <w:rsid w:val="001D440A"/>
    <w:rsid w:val="001D56C0"/>
    <w:rsid w:val="001D7F62"/>
    <w:rsid w:val="001E5F3B"/>
    <w:rsid w:val="001E7E26"/>
    <w:rsid w:val="001F130C"/>
    <w:rsid w:val="001F34D6"/>
    <w:rsid w:val="001F3C8A"/>
    <w:rsid w:val="001F47E3"/>
    <w:rsid w:val="001F6BD3"/>
    <w:rsid w:val="00213906"/>
    <w:rsid w:val="00213A31"/>
    <w:rsid w:val="00213AEB"/>
    <w:rsid w:val="00213F6A"/>
    <w:rsid w:val="00215BD6"/>
    <w:rsid w:val="00222573"/>
    <w:rsid w:val="002248FD"/>
    <w:rsid w:val="00234D8D"/>
    <w:rsid w:val="00236BC5"/>
    <w:rsid w:val="00252D40"/>
    <w:rsid w:val="00254265"/>
    <w:rsid w:val="00255284"/>
    <w:rsid w:val="00256CB8"/>
    <w:rsid w:val="00260D7C"/>
    <w:rsid w:val="00273040"/>
    <w:rsid w:val="00276800"/>
    <w:rsid w:val="00282FE2"/>
    <w:rsid w:val="002850F5"/>
    <w:rsid w:val="00285218"/>
    <w:rsid w:val="002907BC"/>
    <w:rsid w:val="0029707D"/>
    <w:rsid w:val="002A1257"/>
    <w:rsid w:val="002A3144"/>
    <w:rsid w:val="002A46E3"/>
    <w:rsid w:val="002A4EDA"/>
    <w:rsid w:val="002B290F"/>
    <w:rsid w:val="002B32EE"/>
    <w:rsid w:val="002B4D14"/>
    <w:rsid w:val="002B5C94"/>
    <w:rsid w:val="002C205D"/>
    <w:rsid w:val="002C38A6"/>
    <w:rsid w:val="002C7898"/>
    <w:rsid w:val="002D3C37"/>
    <w:rsid w:val="002E4006"/>
    <w:rsid w:val="002E58B3"/>
    <w:rsid w:val="002E5F73"/>
    <w:rsid w:val="002E6B50"/>
    <w:rsid w:val="002F0731"/>
    <w:rsid w:val="0030230A"/>
    <w:rsid w:val="00302AA9"/>
    <w:rsid w:val="003046B0"/>
    <w:rsid w:val="0031085F"/>
    <w:rsid w:val="00325D74"/>
    <w:rsid w:val="00330912"/>
    <w:rsid w:val="00334998"/>
    <w:rsid w:val="00336134"/>
    <w:rsid w:val="0033686B"/>
    <w:rsid w:val="00337E27"/>
    <w:rsid w:val="00337E9B"/>
    <w:rsid w:val="003403BA"/>
    <w:rsid w:val="0034686B"/>
    <w:rsid w:val="00351167"/>
    <w:rsid w:val="00353F40"/>
    <w:rsid w:val="00361390"/>
    <w:rsid w:val="003614E9"/>
    <w:rsid w:val="00362467"/>
    <w:rsid w:val="00362DDB"/>
    <w:rsid w:val="00364A3B"/>
    <w:rsid w:val="00374B35"/>
    <w:rsid w:val="00380F73"/>
    <w:rsid w:val="0038745E"/>
    <w:rsid w:val="003A58A3"/>
    <w:rsid w:val="003B079C"/>
    <w:rsid w:val="003B2A0B"/>
    <w:rsid w:val="003B439A"/>
    <w:rsid w:val="003B43F4"/>
    <w:rsid w:val="003B4683"/>
    <w:rsid w:val="003B5FD6"/>
    <w:rsid w:val="003B6B6E"/>
    <w:rsid w:val="003C3C73"/>
    <w:rsid w:val="003C56F6"/>
    <w:rsid w:val="003C6688"/>
    <w:rsid w:val="003D01E0"/>
    <w:rsid w:val="003D07FB"/>
    <w:rsid w:val="003D19FB"/>
    <w:rsid w:val="003D1FCD"/>
    <w:rsid w:val="003E117A"/>
    <w:rsid w:val="003E685D"/>
    <w:rsid w:val="00412C67"/>
    <w:rsid w:val="004137DF"/>
    <w:rsid w:val="00413CC7"/>
    <w:rsid w:val="00414693"/>
    <w:rsid w:val="00416B6D"/>
    <w:rsid w:val="004240C3"/>
    <w:rsid w:val="0042717C"/>
    <w:rsid w:val="004305E6"/>
    <w:rsid w:val="004311C6"/>
    <w:rsid w:val="0043306D"/>
    <w:rsid w:val="00436801"/>
    <w:rsid w:val="00441394"/>
    <w:rsid w:val="0044445F"/>
    <w:rsid w:val="00450168"/>
    <w:rsid w:val="00453091"/>
    <w:rsid w:val="0045470E"/>
    <w:rsid w:val="00456D65"/>
    <w:rsid w:val="00462C37"/>
    <w:rsid w:val="00463AB6"/>
    <w:rsid w:val="004659D8"/>
    <w:rsid w:val="00465C85"/>
    <w:rsid w:val="004701DC"/>
    <w:rsid w:val="00474C62"/>
    <w:rsid w:val="00480400"/>
    <w:rsid w:val="00484545"/>
    <w:rsid w:val="00486BC5"/>
    <w:rsid w:val="00495C9E"/>
    <w:rsid w:val="004A1037"/>
    <w:rsid w:val="004A261C"/>
    <w:rsid w:val="004A394B"/>
    <w:rsid w:val="004A5CAF"/>
    <w:rsid w:val="004A719F"/>
    <w:rsid w:val="004A77AA"/>
    <w:rsid w:val="004A78D5"/>
    <w:rsid w:val="004B157A"/>
    <w:rsid w:val="004B4BFE"/>
    <w:rsid w:val="004C2312"/>
    <w:rsid w:val="004C6298"/>
    <w:rsid w:val="004C7917"/>
    <w:rsid w:val="004D389D"/>
    <w:rsid w:val="004D5230"/>
    <w:rsid w:val="004E1E87"/>
    <w:rsid w:val="004F175D"/>
    <w:rsid w:val="004F207A"/>
    <w:rsid w:val="004F3E49"/>
    <w:rsid w:val="004F74BD"/>
    <w:rsid w:val="00500044"/>
    <w:rsid w:val="005071E9"/>
    <w:rsid w:val="005100D5"/>
    <w:rsid w:val="005115D7"/>
    <w:rsid w:val="00514494"/>
    <w:rsid w:val="005176F3"/>
    <w:rsid w:val="00520C93"/>
    <w:rsid w:val="00521571"/>
    <w:rsid w:val="005234A7"/>
    <w:rsid w:val="00523F35"/>
    <w:rsid w:val="00532405"/>
    <w:rsid w:val="00532EA9"/>
    <w:rsid w:val="00537829"/>
    <w:rsid w:val="00543870"/>
    <w:rsid w:val="005459CA"/>
    <w:rsid w:val="00547FA2"/>
    <w:rsid w:val="00551AB1"/>
    <w:rsid w:val="005632D2"/>
    <w:rsid w:val="0056623B"/>
    <w:rsid w:val="00571FFA"/>
    <w:rsid w:val="005737C3"/>
    <w:rsid w:val="0057550E"/>
    <w:rsid w:val="00575813"/>
    <w:rsid w:val="00575925"/>
    <w:rsid w:val="00587903"/>
    <w:rsid w:val="005A342D"/>
    <w:rsid w:val="005B0563"/>
    <w:rsid w:val="005C0516"/>
    <w:rsid w:val="005C3448"/>
    <w:rsid w:val="005C369B"/>
    <w:rsid w:val="005C633D"/>
    <w:rsid w:val="005C767D"/>
    <w:rsid w:val="005D1302"/>
    <w:rsid w:val="005E216C"/>
    <w:rsid w:val="005E4629"/>
    <w:rsid w:val="005F00A3"/>
    <w:rsid w:val="005F5C29"/>
    <w:rsid w:val="006053A0"/>
    <w:rsid w:val="00606850"/>
    <w:rsid w:val="0061237B"/>
    <w:rsid w:val="0061609F"/>
    <w:rsid w:val="00631435"/>
    <w:rsid w:val="006346D6"/>
    <w:rsid w:val="00634867"/>
    <w:rsid w:val="006434BC"/>
    <w:rsid w:val="0064416D"/>
    <w:rsid w:val="0064749C"/>
    <w:rsid w:val="0065198E"/>
    <w:rsid w:val="00653030"/>
    <w:rsid w:val="006562CA"/>
    <w:rsid w:val="00656300"/>
    <w:rsid w:val="00657270"/>
    <w:rsid w:val="00660E4A"/>
    <w:rsid w:val="0066325E"/>
    <w:rsid w:val="006647D0"/>
    <w:rsid w:val="00667C9B"/>
    <w:rsid w:val="00670A98"/>
    <w:rsid w:val="006711E1"/>
    <w:rsid w:val="00684DED"/>
    <w:rsid w:val="00685883"/>
    <w:rsid w:val="00691573"/>
    <w:rsid w:val="00694758"/>
    <w:rsid w:val="006A79C7"/>
    <w:rsid w:val="006B06FA"/>
    <w:rsid w:val="006B3274"/>
    <w:rsid w:val="006B7AB8"/>
    <w:rsid w:val="006B7BE9"/>
    <w:rsid w:val="006B7E93"/>
    <w:rsid w:val="006C0A72"/>
    <w:rsid w:val="006D1BB3"/>
    <w:rsid w:val="006D7FE0"/>
    <w:rsid w:val="006E083B"/>
    <w:rsid w:val="006E10B7"/>
    <w:rsid w:val="006E1E99"/>
    <w:rsid w:val="006E5C57"/>
    <w:rsid w:val="006E7351"/>
    <w:rsid w:val="006F117E"/>
    <w:rsid w:val="006F1B47"/>
    <w:rsid w:val="006F3B1A"/>
    <w:rsid w:val="006F5A60"/>
    <w:rsid w:val="0070304E"/>
    <w:rsid w:val="00703B6D"/>
    <w:rsid w:val="007112F5"/>
    <w:rsid w:val="00711420"/>
    <w:rsid w:val="00712479"/>
    <w:rsid w:val="00717460"/>
    <w:rsid w:val="007177D8"/>
    <w:rsid w:val="00723C1A"/>
    <w:rsid w:val="007300FC"/>
    <w:rsid w:val="00732B1F"/>
    <w:rsid w:val="0074543A"/>
    <w:rsid w:val="00745781"/>
    <w:rsid w:val="0075386F"/>
    <w:rsid w:val="00754BA9"/>
    <w:rsid w:val="00762890"/>
    <w:rsid w:val="00763CB7"/>
    <w:rsid w:val="00777EAC"/>
    <w:rsid w:val="007802B3"/>
    <w:rsid w:val="007833DF"/>
    <w:rsid w:val="0078537F"/>
    <w:rsid w:val="0079291A"/>
    <w:rsid w:val="0079739D"/>
    <w:rsid w:val="007A0B2F"/>
    <w:rsid w:val="007A1275"/>
    <w:rsid w:val="007A4311"/>
    <w:rsid w:val="007A66D8"/>
    <w:rsid w:val="007A7955"/>
    <w:rsid w:val="007B3340"/>
    <w:rsid w:val="007C3DFC"/>
    <w:rsid w:val="007D3E20"/>
    <w:rsid w:val="007D683B"/>
    <w:rsid w:val="007E150D"/>
    <w:rsid w:val="007E5AC2"/>
    <w:rsid w:val="007E6968"/>
    <w:rsid w:val="007E76C1"/>
    <w:rsid w:val="007F6384"/>
    <w:rsid w:val="007F6D39"/>
    <w:rsid w:val="00807283"/>
    <w:rsid w:val="0081026D"/>
    <w:rsid w:val="0081277F"/>
    <w:rsid w:val="008127C0"/>
    <w:rsid w:val="0081419A"/>
    <w:rsid w:val="008208E9"/>
    <w:rsid w:val="00824327"/>
    <w:rsid w:val="00827ADE"/>
    <w:rsid w:val="00830A63"/>
    <w:rsid w:val="00832216"/>
    <w:rsid w:val="00833719"/>
    <w:rsid w:val="008340E0"/>
    <w:rsid w:val="0084731F"/>
    <w:rsid w:val="00851A89"/>
    <w:rsid w:val="00853D84"/>
    <w:rsid w:val="008566D8"/>
    <w:rsid w:val="00857AA8"/>
    <w:rsid w:val="00862333"/>
    <w:rsid w:val="00862DA8"/>
    <w:rsid w:val="0087098E"/>
    <w:rsid w:val="00872C63"/>
    <w:rsid w:val="008821F2"/>
    <w:rsid w:val="00882951"/>
    <w:rsid w:val="00885D59"/>
    <w:rsid w:val="00886E0A"/>
    <w:rsid w:val="00887757"/>
    <w:rsid w:val="00891BCA"/>
    <w:rsid w:val="00893093"/>
    <w:rsid w:val="008952D0"/>
    <w:rsid w:val="00897F62"/>
    <w:rsid w:val="008A45F0"/>
    <w:rsid w:val="008A676F"/>
    <w:rsid w:val="008B44DC"/>
    <w:rsid w:val="008B4DD3"/>
    <w:rsid w:val="008D077C"/>
    <w:rsid w:val="008D4344"/>
    <w:rsid w:val="008D6298"/>
    <w:rsid w:val="008E0DF9"/>
    <w:rsid w:val="008E14B0"/>
    <w:rsid w:val="008E37A3"/>
    <w:rsid w:val="008E3801"/>
    <w:rsid w:val="008F2A89"/>
    <w:rsid w:val="008F421B"/>
    <w:rsid w:val="008F4FF1"/>
    <w:rsid w:val="008F56F2"/>
    <w:rsid w:val="00903608"/>
    <w:rsid w:val="00906AC4"/>
    <w:rsid w:val="00906DB9"/>
    <w:rsid w:val="009072C2"/>
    <w:rsid w:val="009079BA"/>
    <w:rsid w:val="00910F90"/>
    <w:rsid w:val="00911D41"/>
    <w:rsid w:val="00912D0F"/>
    <w:rsid w:val="00917D6D"/>
    <w:rsid w:val="00931A12"/>
    <w:rsid w:val="00946F6A"/>
    <w:rsid w:val="009477FB"/>
    <w:rsid w:val="00951813"/>
    <w:rsid w:val="00955DE2"/>
    <w:rsid w:val="009645EA"/>
    <w:rsid w:val="00964BAB"/>
    <w:rsid w:val="0098252E"/>
    <w:rsid w:val="00982FAA"/>
    <w:rsid w:val="009A3ED9"/>
    <w:rsid w:val="009B7365"/>
    <w:rsid w:val="009C3363"/>
    <w:rsid w:val="009C5A48"/>
    <w:rsid w:val="009E00E7"/>
    <w:rsid w:val="009F619A"/>
    <w:rsid w:val="00A02BA1"/>
    <w:rsid w:val="00A063C8"/>
    <w:rsid w:val="00A06872"/>
    <w:rsid w:val="00A12FE9"/>
    <w:rsid w:val="00A3330B"/>
    <w:rsid w:val="00A33AF7"/>
    <w:rsid w:val="00A37158"/>
    <w:rsid w:val="00A416D9"/>
    <w:rsid w:val="00A42659"/>
    <w:rsid w:val="00A43787"/>
    <w:rsid w:val="00A441E5"/>
    <w:rsid w:val="00A45124"/>
    <w:rsid w:val="00A453EC"/>
    <w:rsid w:val="00A5388C"/>
    <w:rsid w:val="00A542BC"/>
    <w:rsid w:val="00A56F0A"/>
    <w:rsid w:val="00A578A2"/>
    <w:rsid w:val="00A76361"/>
    <w:rsid w:val="00A76958"/>
    <w:rsid w:val="00A829DE"/>
    <w:rsid w:val="00A84476"/>
    <w:rsid w:val="00A8665B"/>
    <w:rsid w:val="00A86939"/>
    <w:rsid w:val="00A87E58"/>
    <w:rsid w:val="00A93DFC"/>
    <w:rsid w:val="00A96AA9"/>
    <w:rsid w:val="00AA08F8"/>
    <w:rsid w:val="00AA697A"/>
    <w:rsid w:val="00AB199A"/>
    <w:rsid w:val="00AB44D8"/>
    <w:rsid w:val="00AB6C07"/>
    <w:rsid w:val="00AC133B"/>
    <w:rsid w:val="00AC3AF3"/>
    <w:rsid w:val="00AD2E34"/>
    <w:rsid w:val="00AD7678"/>
    <w:rsid w:val="00AE14FC"/>
    <w:rsid w:val="00AF30A4"/>
    <w:rsid w:val="00AF6095"/>
    <w:rsid w:val="00AF7088"/>
    <w:rsid w:val="00B00EAB"/>
    <w:rsid w:val="00B05AB7"/>
    <w:rsid w:val="00B1542E"/>
    <w:rsid w:val="00B209B2"/>
    <w:rsid w:val="00B22267"/>
    <w:rsid w:val="00B23A43"/>
    <w:rsid w:val="00B35661"/>
    <w:rsid w:val="00B40A0D"/>
    <w:rsid w:val="00B40BCC"/>
    <w:rsid w:val="00B41F5F"/>
    <w:rsid w:val="00B42EA1"/>
    <w:rsid w:val="00B436F4"/>
    <w:rsid w:val="00B43EE2"/>
    <w:rsid w:val="00B5121B"/>
    <w:rsid w:val="00B561D8"/>
    <w:rsid w:val="00B5621A"/>
    <w:rsid w:val="00B562E0"/>
    <w:rsid w:val="00B645A8"/>
    <w:rsid w:val="00B6494A"/>
    <w:rsid w:val="00B70E3C"/>
    <w:rsid w:val="00B70ECD"/>
    <w:rsid w:val="00B8422F"/>
    <w:rsid w:val="00B84C1C"/>
    <w:rsid w:val="00B871C7"/>
    <w:rsid w:val="00B9064A"/>
    <w:rsid w:val="00B9233F"/>
    <w:rsid w:val="00B93B21"/>
    <w:rsid w:val="00B97BDB"/>
    <w:rsid w:val="00BA58E8"/>
    <w:rsid w:val="00BA7342"/>
    <w:rsid w:val="00BB67AE"/>
    <w:rsid w:val="00BB7B99"/>
    <w:rsid w:val="00BC6A82"/>
    <w:rsid w:val="00BC7415"/>
    <w:rsid w:val="00BD45CC"/>
    <w:rsid w:val="00BF05FA"/>
    <w:rsid w:val="00BF09BC"/>
    <w:rsid w:val="00BF53C4"/>
    <w:rsid w:val="00C0123E"/>
    <w:rsid w:val="00C04AF1"/>
    <w:rsid w:val="00C06398"/>
    <w:rsid w:val="00C12399"/>
    <w:rsid w:val="00C31835"/>
    <w:rsid w:val="00C32D70"/>
    <w:rsid w:val="00C3347A"/>
    <w:rsid w:val="00C339AC"/>
    <w:rsid w:val="00C46E1D"/>
    <w:rsid w:val="00C51219"/>
    <w:rsid w:val="00C543DE"/>
    <w:rsid w:val="00C558C0"/>
    <w:rsid w:val="00C5749C"/>
    <w:rsid w:val="00C60023"/>
    <w:rsid w:val="00C626CA"/>
    <w:rsid w:val="00C64730"/>
    <w:rsid w:val="00C67AFA"/>
    <w:rsid w:val="00C70D3B"/>
    <w:rsid w:val="00C764D6"/>
    <w:rsid w:val="00C801E3"/>
    <w:rsid w:val="00C836EC"/>
    <w:rsid w:val="00C93765"/>
    <w:rsid w:val="00C94C93"/>
    <w:rsid w:val="00C957C1"/>
    <w:rsid w:val="00C9736B"/>
    <w:rsid w:val="00CA4E44"/>
    <w:rsid w:val="00CA570B"/>
    <w:rsid w:val="00CA7507"/>
    <w:rsid w:val="00CA79F8"/>
    <w:rsid w:val="00CC070A"/>
    <w:rsid w:val="00CC0891"/>
    <w:rsid w:val="00CC2BBA"/>
    <w:rsid w:val="00CC3852"/>
    <w:rsid w:val="00CC3C23"/>
    <w:rsid w:val="00CC6B59"/>
    <w:rsid w:val="00CD2054"/>
    <w:rsid w:val="00CD31E7"/>
    <w:rsid w:val="00CD5239"/>
    <w:rsid w:val="00CE3522"/>
    <w:rsid w:val="00CE4019"/>
    <w:rsid w:val="00CE7F95"/>
    <w:rsid w:val="00D13BF4"/>
    <w:rsid w:val="00D17C5A"/>
    <w:rsid w:val="00D239E7"/>
    <w:rsid w:val="00D2430D"/>
    <w:rsid w:val="00D305CC"/>
    <w:rsid w:val="00D31642"/>
    <w:rsid w:val="00D32633"/>
    <w:rsid w:val="00D33961"/>
    <w:rsid w:val="00D36BF1"/>
    <w:rsid w:val="00D3777C"/>
    <w:rsid w:val="00D377A1"/>
    <w:rsid w:val="00D401FE"/>
    <w:rsid w:val="00D41709"/>
    <w:rsid w:val="00D46C17"/>
    <w:rsid w:val="00D4741A"/>
    <w:rsid w:val="00D57B60"/>
    <w:rsid w:val="00D63B13"/>
    <w:rsid w:val="00D6467E"/>
    <w:rsid w:val="00D675F6"/>
    <w:rsid w:val="00D81322"/>
    <w:rsid w:val="00D83B30"/>
    <w:rsid w:val="00D8680B"/>
    <w:rsid w:val="00D9436F"/>
    <w:rsid w:val="00D94841"/>
    <w:rsid w:val="00D9494E"/>
    <w:rsid w:val="00DA551E"/>
    <w:rsid w:val="00DB3997"/>
    <w:rsid w:val="00DC5E56"/>
    <w:rsid w:val="00DC6FEE"/>
    <w:rsid w:val="00DD37C6"/>
    <w:rsid w:val="00DD6A40"/>
    <w:rsid w:val="00DD7C76"/>
    <w:rsid w:val="00DE6843"/>
    <w:rsid w:val="00DE6D42"/>
    <w:rsid w:val="00E000F5"/>
    <w:rsid w:val="00E0476F"/>
    <w:rsid w:val="00E06CD9"/>
    <w:rsid w:val="00E10D23"/>
    <w:rsid w:val="00E12C22"/>
    <w:rsid w:val="00E177F6"/>
    <w:rsid w:val="00E22DF7"/>
    <w:rsid w:val="00E2498E"/>
    <w:rsid w:val="00E313BD"/>
    <w:rsid w:val="00E33D41"/>
    <w:rsid w:val="00E3564E"/>
    <w:rsid w:val="00E41A97"/>
    <w:rsid w:val="00E43801"/>
    <w:rsid w:val="00E43FB3"/>
    <w:rsid w:val="00E508DC"/>
    <w:rsid w:val="00E55B76"/>
    <w:rsid w:val="00E56591"/>
    <w:rsid w:val="00E60B8C"/>
    <w:rsid w:val="00E60DF2"/>
    <w:rsid w:val="00E64E67"/>
    <w:rsid w:val="00E7258B"/>
    <w:rsid w:val="00E72E18"/>
    <w:rsid w:val="00E75427"/>
    <w:rsid w:val="00E803F4"/>
    <w:rsid w:val="00E845E4"/>
    <w:rsid w:val="00E85D63"/>
    <w:rsid w:val="00E931B9"/>
    <w:rsid w:val="00E94AC5"/>
    <w:rsid w:val="00EA13E9"/>
    <w:rsid w:val="00EA3B39"/>
    <w:rsid w:val="00EA617C"/>
    <w:rsid w:val="00EC579B"/>
    <w:rsid w:val="00EC75E7"/>
    <w:rsid w:val="00ED0733"/>
    <w:rsid w:val="00ED0D3D"/>
    <w:rsid w:val="00EE1E03"/>
    <w:rsid w:val="00EE2D53"/>
    <w:rsid w:val="00EE46E8"/>
    <w:rsid w:val="00EF1847"/>
    <w:rsid w:val="00EF2277"/>
    <w:rsid w:val="00EF25A8"/>
    <w:rsid w:val="00EF509F"/>
    <w:rsid w:val="00F02184"/>
    <w:rsid w:val="00F10641"/>
    <w:rsid w:val="00F22AD4"/>
    <w:rsid w:val="00F23847"/>
    <w:rsid w:val="00F302A8"/>
    <w:rsid w:val="00F3289C"/>
    <w:rsid w:val="00F34B62"/>
    <w:rsid w:val="00F413F4"/>
    <w:rsid w:val="00F521ED"/>
    <w:rsid w:val="00F537B6"/>
    <w:rsid w:val="00F63FDB"/>
    <w:rsid w:val="00F645AD"/>
    <w:rsid w:val="00F64CD8"/>
    <w:rsid w:val="00F73DCF"/>
    <w:rsid w:val="00F7448A"/>
    <w:rsid w:val="00F87093"/>
    <w:rsid w:val="00F91B87"/>
    <w:rsid w:val="00F9353B"/>
    <w:rsid w:val="00FA04B2"/>
    <w:rsid w:val="00FA36C8"/>
    <w:rsid w:val="00FA39E1"/>
    <w:rsid w:val="00FA3D4A"/>
    <w:rsid w:val="00FB4FFA"/>
    <w:rsid w:val="00FB5A41"/>
    <w:rsid w:val="00FC023C"/>
    <w:rsid w:val="00FC0B0D"/>
    <w:rsid w:val="00FC0BA8"/>
    <w:rsid w:val="00FD52B9"/>
    <w:rsid w:val="00FD5C51"/>
    <w:rsid w:val="00FF2522"/>
    <w:rsid w:val="0EE56819"/>
    <w:rsid w:val="10C9BAC8"/>
    <w:rsid w:val="132440F7"/>
    <w:rsid w:val="14071F8B"/>
    <w:rsid w:val="16516B25"/>
    <w:rsid w:val="18C630EF"/>
    <w:rsid w:val="2042221D"/>
    <w:rsid w:val="22CB0DF6"/>
    <w:rsid w:val="24AA884C"/>
    <w:rsid w:val="269E7506"/>
    <w:rsid w:val="28F2717D"/>
    <w:rsid w:val="306D2253"/>
    <w:rsid w:val="32D31D21"/>
    <w:rsid w:val="34194428"/>
    <w:rsid w:val="465B50A9"/>
    <w:rsid w:val="4BEC19BF"/>
    <w:rsid w:val="4FA75BB9"/>
    <w:rsid w:val="52CF3133"/>
    <w:rsid w:val="5D6558CB"/>
    <w:rsid w:val="64D206A2"/>
    <w:rsid w:val="6B7C2CCA"/>
    <w:rsid w:val="6BEF5308"/>
    <w:rsid w:val="6E22D9FD"/>
    <w:rsid w:val="6F6029F3"/>
    <w:rsid w:val="75C491C3"/>
    <w:rsid w:val="7A356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D339FE"/>
  <w15:chartTrackingRefBased/>
  <w15:docId w15:val="{242E3435-6198-467E-86EB-64254807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B0D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44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18154C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39D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b/>
      <w:bCs/>
      <w:color w:val="37A8A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0B0D"/>
    <w:pPr>
      <w:keepNext/>
      <w:keepLines/>
      <w:spacing w:before="40" w:after="0"/>
      <w:outlineLvl w:val="2"/>
    </w:pPr>
    <w:rPr>
      <w:rFonts w:asciiTheme="majorHAnsi" w:eastAsiaTheme="majorEastAsia" w:hAnsiTheme="majorHAnsi" w:cstheme="majorHAnsi"/>
      <w:b/>
      <w:bCs/>
      <w:color w:val="9A87B9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3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89D"/>
  </w:style>
  <w:style w:type="paragraph" w:styleId="Footer">
    <w:name w:val="footer"/>
    <w:basedOn w:val="Normal"/>
    <w:link w:val="FooterChar"/>
    <w:uiPriority w:val="99"/>
    <w:unhideWhenUsed/>
    <w:rsid w:val="004D3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89D"/>
  </w:style>
  <w:style w:type="table" w:styleId="TableGrid">
    <w:name w:val="Table Grid"/>
    <w:basedOn w:val="TableNormal"/>
    <w:uiPriority w:val="39"/>
    <w:rsid w:val="004D3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4445F"/>
    <w:rPr>
      <w:rFonts w:asciiTheme="majorHAnsi" w:eastAsiaTheme="majorEastAsia" w:hAnsiTheme="majorHAnsi" w:cstheme="majorBidi"/>
      <w:b/>
      <w:bCs/>
      <w:color w:val="18154C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30912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3091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30912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9739D"/>
    <w:rPr>
      <w:rFonts w:asciiTheme="majorHAnsi" w:eastAsiaTheme="majorEastAsia" w:hAnsiTheme="majorHAnsi" w:cstheme="majorBidi"/>
      <w:b/>
      <w:bCs/>
      <w:color w:val="37A8AC"/>
      <w:sz w:val="26"/>
      <w:szCs w:val="26"/>
    </w:rPr>
  </w:style>
  <w:style w:type="paragraph" w:styleId="ListParagraph">
    <w:name w:val="List Paragraph"/>
    <w:basedOn w:val="Normal"/>
    <w:uiPriority w:val="34"/>
    <w:qFormat/>
    <w:rsid w:val="00183C9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C0B0D"/>
    <w:rPr>
      <w:rFonts w:asciiTheme="majorHAnsi" w:eastAsiaTheme="majorEastAsia" w:hAnsiTheme="majorHAnsi" w:cstheme="majorHAnsi"/>
      <w:b/>
      <w:bCs/>
      <w:color w:val="9A87B9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FB4FF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FB4FFA"/>
    <w:pPr>
      <w:spacing w:after="100"/>
      <w:ind w:left="400"/>
    </w:pPr>
  </w:style>
  <w:style w:type="paragraph" w:styleId="Title">
    <w:name w:val="Title"/>
    <w:basedOn w:val="Normal"/>
    <w:next w:val="Normal"/>
    <w:link w:val="TitleChar"/>
    <w:uiPriority w:val="10"/>
    <w:qFormat/>
    <w:rsid w:val="005C0516"/>
    <w:pPr>
      <w:spacing w:after="0" w:line="240" w:lineRule="auto"/>
      <w:jc w:val="center"/>
    </w:pPr>
    <w:rPr>
      <w:rFonts w:asciiTheme="majorHAnsi" w:hAnsiTheme="majorHAnsi" w:cstheme="majorHAnsi"/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5C0516"/>
    <w:rPr>
      <w:rFonts w:asciiTheme="majorHAnsi" w:hAnsiTheme="majorHAnsi" w:cstheme="majorHAnsi"/>
      <w:b/>
      <w:bCs/>
      <w:sz w:val="36"/>
      <w:szCs w:val="36"/>
    </w:rPr>
  </w:style>
  <w:style w:type="character" w:styleId="CommentReference">
    <w:name w:val="annotation reference"/>
    <w:basedOn w:val="DefaultParagraphFont"/>
    <w:uiPriority w:val="99"/>
    <w:semiHidden/>
    <w:unhideWhenUsed/>
    <w:rsid w:val="00A437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3787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sid w:val="00A437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37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3787"/>
    <w:rPr>
      <w:b/>
      <w:bCs/>
      <w:sz w:val="20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0476F"/>
    <w:pPr>
      <w:spacing w:after="0" w:line="240" w:lineRule="auto"/>
    </w:pPr>
    <w:rPr>
      <w:rFonts w:ascii="Calibri" w:eastAsia="Times New Roman" w:hAnsi="Calibri"/>
      <w:kern w:val="2"/>
      <w:sz w:val="22"/>
      <w:szCs w:val="21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0476F"/>
    <w:rPr>
      <w:rFonts w:ascii="Calibri" w:eastAsia="Times New Roman" w:hAnsi="Calibri"/>
      <w:kern w:val="2"/>
      <w:szCs w:val="21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ED07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7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ameriquest.sharepoint.com/:f:/g/Corcentric%20Clients/IgBps9jGkwLAQJGWdzIbIvzCAWISvt5dCW0Ejr0R_N9Rxxg?e=qhwXk3" TargetMode="External"/><Relationship Id="rId2" Type="http://schemas.openxmlformats.org/officeDocument/2006/relationships/hyperlink" Target="https://ameriquest.sharepoint.com/:w:/g/Corcentric%20Clients/IQCQuesd73qRSLSgBXvQMhTxAe2uP4rZ9IckBtkDu0yBKrI?e=YPY7Fp" TargetMode="External"/><Relationship Id="rId1" Type="http://schemas.openxmlformats.org/officeDocument/2006/relationships/image" Target="media/image7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oleObject" Target="embeddings/oleObject1.bin"/><Relationship Id="rId18" Type="http://schemas.openxmlformats.org/officeDocument/2006/relationships/image" Target="media/image2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tyles" Target="styles.xml"/><Relationship Id="rId12" Type="http://schemas.openxmlformats.org/officeDocument/2006/relationships/image" Target="media/image1.emf"/><Relationship Id="rId17" Type="http://schemas.microsoft.com/office/2018/08/relationships/commentsExtensible" Target="commentsExtensible.xml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openxmlformats.org/officeDocument/2006/relationships/image" Target="media/image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oleObject" Target="embeddings/oleObject2.bin"/><Relationship Id="rId5" Type="http://schemas.openxmlformats.org/officeDocument/2006/relationships/customXml" Target="../customXml/item5.xml"/><Relationship Id="rId15" Type="http://schemas.microsoft.com/office/2011/relationships/commentsExtended" Target="commentsExtended.xml"/><Relationship Id="rId23" Type="http://schemas.openxmlformats.org/officeDocument/2006/relationships/image" Target="media/image8.emf"/><Relationship Id="rId28" Type="http://schemas.microsoft.com/office/2011/relationships/people" Target="people.xml"/><Relationship Id="rId10" Type="http://schemas.openxmlformats.org/officeDocument/2006/relationships/footnotes" Target="foot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comments" Target="comments.xml"/><Relationship Id="rId22" Type="http://schemas.openxmlformats.org/officeDocument/2006/relationships/image" Target="media/image6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thiel\OneDrive%20-%20Corcentric,%20Inc\Documents\Custom%20Office%20Templates\Interface%20Doc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8C1995F0988D4A875F0AC62BA9BB45" ma:contentTypeVersion="24" ma:contentTypeDescription="Create a new document." ma:contentTypeScope="" ma:versionID="b838918b2dffe322b3e123e7fd3b1fa5">
  <xsd:schema xmlns:xsd="http://www.w3.org/2001/XMLSchema" xmlns:xs="http://www.w3.org/2001/XMLSchema" xmlns:p="http://schemas.microsoft.com/office/2006/metadata/properties" xmlns:ns1="http://schemas.microsoft.com/sharepoint/v3" xmlns:ns2="14848b14-8815-4659-8d62-f86f5ff8e048" xmlns:ns3="b684f043-64e1-47ec-8806-5e37756d348e" targetNamespace="http://schemas.microsoft.com/office/2006/metadata/properties" ma:root="true" ma:fieldsID="47c61c280cfc2a110b5099c818af73b5" ns1:_="" ns2:_="" ns3:_="">
    <xsd:import namespace="http://schemas.microsoft.com/sharepoint/v3"/>
    <xsd:import namespace="14848b14-8815-4659-8d62-f86f5ff8e048"/>
    <xsd:import namespace="b684f043-64e1-47ec-8806-5e37756d34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Description0" minOccurs="0"/>
                <xsd:element ref="ns2:MediaServiceDateTaken" minOccurs="0"/>
                <xsd:element ref="ns2:MediaServiceAutoTags" minOccurs="0"/>
                <xsd:element ref="ns1:_ip_UnifiedCompliancePolicyProperties" minOccurs="0"/>
                <xsd:element ref="ns1:_ip_UnifiedCompliancePolicyUIAction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Location" minOccurs="0"/>
                <xsd:element ref="ns2:_Flow_SignoffStatu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848b14-8815-4659-8d62-f86f5ff8e0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Description0" ma:index="12" nillable="true" ma:displayName="Description" ma:description="viewed" ma:format="Dropdown" ma:internalName="Description0">
      <xsd:simpleType>
        <xsd:restriction base="dms:Text">
          <xsd:maxLength value="255"/>
        </xsd:restriction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ServiceAutoKeyPoints" ma:index="2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c2470bb3-c7f4-4f2a-81b4-c400b676f8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84f043-64e1-47ec-8806-5e37756d348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94a8fd22-6099-412f-8e74-fd8622b5a0a1}" ma:internalName="TaxCatchAll" ma:showField="CatchAllData" ma:web="b684f043-64e1-47ec-8806-5e37756d34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14848b14-8815-4659-8d62-f86f5ff8e048" xsi:nil="true"/>
    <_ip_UnifiedCompliancePolicyUIAction xmlns="http://schemas.microsoft.com/sharepoint/v3" xsi:nil="true"/>
    <Description0 xmlns="14848b14-8815-4659-8d62-f86f5ff8e048" xsi:nil="true"/>
    <_ip_UnifiedCompliancePolicyProperties xmlns="http://schemas.microsoft.com/sharepoint/v3" xsi:nil="true"/>
    <lcf76f155ced4ddcb4097134ff3c332f xmlns="14848b14-8815-4659-8d62-f86f5ff8e048">
      <Terms xmlns="http://schemas.microsoft.com/office/infopath/2007/PartnerControls"/>
    </lcf76f155ced4ddcb4097134ff3c332f>
    <TaxCatchAll xmlns="b684f043-64e1-47ec-8806-5e37756d348e" xsi:nil="true"/>
    <MediaLengthInSeconds xmlns="14848b14-8815-4659-8d62-f86f5ff8e048" xsi:nil="true"/>
    <SharedWithUsers xmlns="b684f043-64e1-47ec-8806-5e37756d348e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��
</file>

<file path=customXml/itemProps1.xml><?xml version="1.0" encoding="utf-8"?>
<ds:datastoreItem xmlns:ds="http://schemas.openxmlformats.org/officeDocument/2006/customXml" ds:itemID="{6A41B46C-9481-4900-8130-83806BF2EA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4848b14-8815-4659-8d62-f86f5ff8e048"/>
    <ds:schemaRef ds:uri="b684f043-64e1-47ec-8806-5e37756d34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B08777-9630-4A8F-BBD2-D7D58AB35029}">
  <ds:schemaRefs>
    <ds:schemaRef ds:uri="http://schemas.microsoft.com/office/2006/metadata/properties"/>
    <ds:schemaRef ds:uri="http://schemas.microsoft.com/office/infopath/2007/PartnerControls"/>
    <ds:schemaRef ds:uri="14848b14-8815-4659-8d62-f86f5ff8e048"/>
    <ds:schemaRef ds:uri="http://schemas.microsoft.com/sharepoint/v3"/>
    <ds:schemaRef ds:uri="b684f043-64e1-47ec-8806-5e37756d348e"/>
  </ds:schemaRefs>
</ds:datastoreItem>
</file>

<file path=customXml/itemProps3.xml><?xml version="1.0" encoding="utf-8"?>
<ds:datastoreItem xmlns:ds="http://schemas.openxmlformats.org/officeDocument/2006/customXml" ds:itemID="{1BA93612-D569-4852-B49C-775C9D7E49F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84E5E2-8D6F-4035-986A-F0595A574192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D5B9DF5-CE2A-4FAD-A5C7-E6388F8658F5}">
  <ds:schemaRefs>
    <ds:schemaRef ds:uri="http://www.w3.org/2001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Interface Doc Template.dotx</Template>
  <TotalTime>35</TotalTime>
  <Pages>1</Pages>
  <Words>1057</Words>
  <Characters>6025</Characters>
  <Application>Microsoft Office Word</Application>
  <DocSecurity>4</DocSecurity>
  <Lines>50</Lines>
  <Paragraphs>14</Paragraphs>
  <ScaleCrop>false</ScaleCrop>
  <Company/>
  <LinksUpToDate>false</LinksUpToDate>
  <CharactersWithSpaces>7068</CharactersWithSpaces>
  <SharedDoc>false</SharedDoc>
  <HLinks>
    <vt:vector size="90" baseType="variant">
      <vt:variant>
        <vt:i4>2097159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_Toc1968762858</vt:lpwstr>
      </vt:variant>
      <vt:variant>
        <vt:i4>2162693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_Toc1527053051</vt:lpwstr>
      </vt:variant>
      <vt:variant>
        <vt:i4>2818049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_Toc1533790142</vt:lpwstr>
      </vt:variant>
      <vt:variant>
        <vt:i4>2097164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_Toc1162817346</vt:lpwstr>
      </vt:variant>
      <vt:variant>
        <vt:i4>1507383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_Toc373461123</vt:lpwstr>
      </vt:variant>
      <vt:variant>
        <vt:i4>2949128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_Toc1599727400</vt:lpwstr>
      </vt:variant>
      <vt:variant>
        <vt:i4>2949131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_Toc1956620790</vt:lpwstr>
      </vt:variant>
      <vt:variant>
        <vt:i4>2359306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_Toc1596258481</vt:lpwstr>
      </vt:variant>
      <vt:variant>
        <vt:i4>2555911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_Toc1102536353</vt:lpwstr>
      </vt:variant>
      <vt:variant>
        <vt:i4>1900592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_Toc919880838</vt:lpwstr>
      </vt:variant>
      <vt:variant>
        <vt:i4>2359304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_Toc1664532183</vt:lpwstr>
      </vt:variant>
      <vt:variant>
        <vt:i4>2686989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_Toc2135088745</vt:lpwstr>
      </vt:variant>
      <vt:variant>
        <vt:i4>1835060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_Toc531729263</vt:lpwstr>
      </vt:variant>
      <vt:variant>
        <vt:i4>5898303</vt:i4>
      </vt:variant>
      <vt:variant>
        <vt:i4>3</vt:i4>
      </vt:variant>
      <vt:variant>
        <vt:i4>0</vt:i4>
      </vt:variant>
      <vt:variant>
        <vt:i4>5</vt:i4>
      </vt:variant>
      <vt:variant>
        <vt:lpwstr>https://ameriquest.sharepoint.com/:f:/g/Corcentric Clients/IgBps9jGkwLAQJGWdzIbIvzCAWISvt5dCW0Ejr0R_N9Rxxg?e=qhwXk3</vt:lpwstr>
      </vt:variant>
      <vt:variant>
        <vt:lpwstr/>
      </vt:variant>
      <vt:variant>
        <vt:i4>2949243</vt:i4>
      </vt:variant>
      <vt:variant>
        <vt:i4>0</vt:i4>
      </vt:variant>
      <vt:variant>
        <vt:i4>0</vt:i4>
      </vt:variant>
      <vt:variant>
        <vt:i4>5</vt:i4>
      </vt:variant>
      <vt:variant>
        <vt:lpwstr>https://ameriquest.sharepoint.com/:w:/g/Corcentric Clients/IQCQuesd73qRSLSgBXvQMhTxAe2uP4rZ9IckBtkDu0yBKrI?e=YPY7Fp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Thiel, Phillip</dc:creator>
  <cp:keywords/>
  <dc:description/>
  <cp:lastModifiedBy>Glaser, Kara</cp:lastModifiedBy>
  <cp:revision>380</cp:revision>
  <dcterms:created xsi:type="dcterms:W3CDTF">2026-05-11T18:34:00Z</dcterms:created>
  <dcterms:modified xsi:type="dcterms:W3CDTF">2026-05-13T14:36:00Z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0x010100E68C1995F0988D4A875F0AC62BA9BB45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